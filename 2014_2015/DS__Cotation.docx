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3BB2" w:rsidRDefault="00433BB2" w:rsidP="0009490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0206"/>
        </w:tabs>
      </w:pPr>
      <w:r>
        <w:t xml:space="preserve">Devoir surveillé n° </w:t>
      </w:r>
      <w:r w:rsidR="004F0A16">
        <w:t>1</w:t>
      </w:r>
      <w:r w:rsidR="008B32D9">
        <w:t>2</w:t>
      </w:r>
    </w:p>
    <w:p w:rsidR="00433BB2" w:rsidRDefault="00433BB2" w:rsidP="00433BB2"/>
    <w:p w:rsidR="000C13B3" w:rsidRDefault="00433BB2" w:rsidP="001857C9">
      <w:pPr>
        <w:pStyle w:val="Faux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>
        <w:t>Sciences Industrielles</w:t>
      </w:r>
      <w:r w:rsidR="000C13B3">
        <w:t xml:space="preserve"> de l’Ingénieur</w:t>
      </w:r>
    </w:p>
    <w:p w:rsidR="00433BB2" w:rsidRPr="006012D7" w:rsidRDefault="000545D2" w:rsidP="00433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="Calibri"/>
          <w:b/>
          <w:bCs/>
          <w:sz w:val="20"/>
          <w:szCs w:val="22"/>
        </w:rPr>
      </w:pPr>
      <w:r>
        <w:rPr>
          <w:rFonts w:eastAsia="Calibri"/>
          <w:b/>
          <w:bCs/>
          <w:sz w:val="20"/>
          <w:szCs w:val="22"/>
        </w:rPr>
        <w:t xml:space="preserve">[Durée </w:t>
      </w:r>
      <w:r w:rsidR="00206A54">
        <w:rPr>
          <w:rFonts w:eastAsia="Calibri"/>
          <w:b/>
          <w:bCs/>
          <w:sz w:val="20"/>
          <w:szCs w:val="22"/>
        </w:rPr>
        <w:t>4</w:t>
      </w:r>
      <w:r w:rsidR="00433BB2" w:rsidRPr="006012D7">
        <w:rPr>
          <w:rFonts w:eastAsia="Calibri"/>
          <w:b/>
          <w:bCs/>
          <w:sz w:val="20"/>
          <w:szCs w:val="22"/>
        </w:rPr>
        <w:t xml:space="preserve">h </w:t>
      </w:r>
      <w:r w:rsidR="006012D7" w:rsidRPr="006012D7">
        <w:rPr>
          <w:rFonts w:eastAsia="Calibri"/>
          <w:b/>
          <w:bCs/>
          <w:sz w:val="20"/>
          <w:szCs w:val="22"/>
        </w:rPr>
        <w:t>– A</w:t>
      </w:r>
      <w:r w:rsidR="00433BB2" w:rsidRPr="006012D7">
        <w:rPr>
          <w:rFonts w:eastAsia="Calibri"/>
          <w:b/>
          <w:bCs/>
          <w:sz w:val="20"/>
          <w:szCs w:val="22"/>
        </w:rPr>
        <w:t xml:space="preserve">ucun document </w:t>
      </w:r>
      <w:r w:rsidR="006012D7" w:rsidRPr="006012D7">
        <w:rPr>
          <w:rFonts w:eastAsia="Calibri"/>
          <w:b/>
          <w:bCs/>
          <w:sz w:val="20"/>
          <w:szCs w:val="22"/>
        </w:rPr>
        <w:t>– Calculatrice interdite –</w:t>
      </w:r>
      <w:r w:rsidR="00433BB2" w:rsidRPr="006012D7">
        <w:rPr>
          <w:rFonts w:eastAsia="Calibri"/>
          <w:b/>
          <w:bCs/>
          <w:sz w:val="20"/>
          <w:szCs w:val="22"/>
        </w:rPr>
        <w:t xml:space="preserve"> Répondre </w:t>
      </w:r>
      <w:r w:rsidR="0023079A" w:rsidRPr="006012D7">
        <w:rPr>
          <w:rFonts w:eastAsia="Calibri"/>
          <w:b/>
          <w:bCs/>
          <w:sz w:val="20"/>
          <w:szCs w:val="22"/>
        </w:rPr>
        <w:t>sur le document réponse.</w:t>
      </w:r>
      <w:r w:rsidR="00433BB2" w:rsidRPr="006012D7">
        <w:rPr>
          <w:rFonts w:eastAsia="Calibri"/>
          <w:b/>
          <w:bCs/>
          <w:sz w:val="20"/>
          <w:szCs w:val="22"/>
        </w:rPr>
        <w:t>]</w:t>
      </w:r>
    </w:p>
    <w:p w:rsidR="0001137A" w:rsidRPr="0001137A" w:rsidRDefault="0001137A" w:rsidP="0001137A"/>
    <w:p w:rsidR="00C87B9F" w:rsidRDefault="00C87B9F" w:rsidP="00C87B9F">
      <w:pPr>
        <w:pStyle w:val="Titre2"/>
      </w:pPr>
      <w:r>
        <w:t xml:space="preserve">Support de poulie </w:t>
      </w:r>
    </w:p>
    <w:p w:rsidR="00C87B9F" w:rsidRDefault="00C87B9F" w:rsidP="00C87B9F">
      <w:pPr>
        <w:pStyle w:val="Sous-paragraphe"/>
        <w:numPr>
          <w:ilvl w:val="0"/>
          <w:numId w:val="19"/>
        </w:numPr>
      </w:pPr>
      <w:r>
        <w:t>Mise en situation</w:t>
      </w:r>
    </w:p>
    <w:p w:rsidR="00C87B9F" w:rsidRDefault="00C87B9F" w:rsidP="00C87B9F">
      <w:r>
        <w:t>Pour transmettre un couple de 250</w:t>
      </w:r>
      <w:r w:rsidR="006854EE">
        <w:t> </w:t>
      </w:r>
      <w:r>
        <w:t>Nm les courroies trapézoïdales exercent sur la</w:t>
      </w:r>
      <w:r w:rsidR="006854EE">
        <w:t xml:space="preserve"> poulie un effort évalué à 5000 </w:t>
      </w:r>
      <w:r>
        <w:t>N supporté pour moitié par chacun des roulements.</w:t>
      </w:r>
    </w:p>
    <w:p w:rsidR="00C87B9F" w:rsidRPr="00C87B9F" w:rsidRDefault="00C87B9F" w:rsidP="00C87B9F">
      <w:r>
        <w:t>La vitesse de rotation de la poulie est de 250 tr/min.</w:t>
      </w:r>
      <w:r w:rsidR="00117A29">
        <w:t xml:space="preserve"> </w:t>
      </w:r>
      <w:r w:rsidR="00463ED1">
        <w:t>Le d</w:t>
      </w:r>
      <w:r>
        <w:t>essin d’ensemble</w:t>
      </w:r>
      <w:r w:rsidR="00463ED1">
        <w:t xml:space="preserve"> est donné à l’échelle 0,7</w:t>
      </w:r>
    </w:p>
    <w:p w:rsidR="00360E28" w:rsidRDefault="00360E28" w:rsidP="00360E28"/>
    <w:p w:rsidR="00360E28" w:rsidRDefault="00C87B9F" w:rsidP="00C87B9F">
      <w:pPr>
        <w:jc w:val="center"/>
      </w:pPr>
      <w:r>
        <w:rPr>
          <w:noProof/>
          <w:color w:val="FF0000"/>
          <w:lang w:eastAsia="fr-FR"/>
        </w:rPr>
        <w:drawing>
          <wp:inline distT="0" distB="0" distL="0" distR="0">
            <wp:extent cx="5158596" cy="4016638"/>
            <wp:effectExtent l="0" t="0" r="4445" b="3175"/>
            <wp:docPr id="10" name="Image 10" descr="Numéri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méris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823" cy="401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B9F" w:rsidRDefault="00C87B9F" w:rsidP="00C87B9F"/>
    <w:p w:rsidR="00463ED1" w:rsidRDefault="00463ED1" w:rsidP="00463ED1">
      <w:pPr>
        <w:pStyle w:val="Sous-paragraphe"/>
        <w:numPr>
          <w:ilvl w:val="0"/>
          <w:numId w:val="19"/>
        </w:numPr>
      </w:pPr>
      <w:r>
        <w:t>Étude</w:t>
      </w:r>
      <w:r w:rsidR="00A376F7">
        <w:t xml:space="preserve"> de la réalisation du brut du</w:t>
      </w:r>
      <w:r>
        <w:t xml:space="preserve"> support 2</w:t>
      </w:r>
    </w:p>
    <w:p w:rsidR="00463ED1" w:rsidRPr="00463ED1" w:rsidRDefault="00463ED1" w:rsidP="00463ED1"/>
    <w:p w:rsidR="00463ED1" w:rsidRPr="00463ED1" w:rsidRDefault="00463ED1" w:rsidP="00463ED1">
      <w:pPr>
        <w:pStyle w:val="Titre7"/>
      </w:pPr>
      <w:r w:rsidRPr="00463ED1">
        <w:t>Question 1. Sur le document réponse, surligner en rouge les surfaces fonctionnelles.</w:t>
      </w:r>
    </w:p>
    <w:p w:rsidR="00463ED1" w:rsidRDefault="00463ED1" w:rsidP="00463ED1"/>
    <w:p w:rsidR="00463ED1" w:rsidRDefault="00463ED1" w:rsidP="00463ED1">
      <w:r>
        <w:t xml:space="preserve">On souhaite étudier la faisabilité de réaliser le brut du support 2 en mécano soudage. </w:t>
      </w:r>
    </w:p>
    <w:p w:rsidR="00463ED1" w:rsidRDefault="00463ED1" w:rsidP="00463ED1"/>
    <w:p w:rsidR="00463ED1" w:rsidRDefault="00463ED1" w:rsidP="00463ED1">
      <w:pPr>
        <w:pStyle w:val="Titre7"/>
      </w:pPr>
      <w:r w:rsidRPr="00463ED1">
        <w:t>Q</w:t>
      </w:r>
      <w:r>
        <w:t>uestion 2</w:t>
      </w:r>
      <w:r w:rsidRPr="00463ED1">
        <w:t xml:space="preserve">. </w:t>
      </w:r>
      <w:r>
        <w:t xml:space="preserve">Décrire brièvement </w:t>
      </w:r>
      <w:r w:rsidR="00E84036">
        <w:t>le procédé de mécano soudage.</w:t>
      </w:r>
    </w:p>
    <w:p w:rsidR="00463ED1" w:rsidRDefault="00463ED1" w:rsidP="00463ED1">
      <w:pPr>
        <w:rPr>
          <w:lang w:bidi="en-US"/>
        </w:rPr>
      </w:pPr>
    </w:p>
    <w:p w:rsidR="00463ED1" w:rsidRDefault="00463ED1" w:rsidP="00463ED1">
      <w:pPr>
        <w:pStyle w:val="Titre7"/>
      </w:pPr>
      <w:r>
        <w:t>Question 3. Proposer une géométrie de pièce brute si celle-ci a été réalisée en mécano soudage.</w:t>
      </w:r>
    </w:p>
    <w:p w:rsidR="00463ED1" w:rsidRDefault="00463ED1" w:rsidP="00463ED1">
      <w:pPr>
        <w:rPr>
          <w:lang w:bidi="en-US"/>
        </w:rPr>
      </w:pPr>
    </w:p>
    <w:p w:rsidR="00463ED1" w:rsidRDefault="00E54686" w:rsidP="00463ED1">
      <w:r>
        <w:t xml:space="preserve">On étudie maintenant la réalisation du brut en moulage au sable. </w:t>
      </w:r>
    </w:p>
    <w:p w:rsidR="00E54686" w:rsidRDefault="00E54686" w:rsidP="00463ED1"/>
    <w:p w:rsidR="00151166" w:rsidRDefault="00E54686" w:rsidP="00151166">
      <w:pPr>
        <w:pStyle w:val="Titre7"/>
      </w:pPr>
      <w:r>
        <w:t xml:space="preserve">Question 4. Sur le document réponse, proposer en rouge un plan de joint. Ajouter en vert les dépouilles et </w:t>
      </w:r>
      <w:r w:rsidR="009F1C29">
        <w:t>en bleu</w:t>
      </w:r>
      <w:r>
        <w:t xml:space="preserve"> la position des châssis</w:t>
      </w:r>
      <w:r w:rsidR="00A2155A">
        <w:t xml:space="preserve"> ainsi que le sable</w:t>
      </w:r>
      <w:r>
        <w:t>.</w:t>
      </w:r>
      <w:r w:rsidR="00151166">
        <w:t xml:space="preserve"> </w:t>
      </w:r>
    </w:p>
    <w:p w:rsidR="00151166" w:rsidRDefault="00151166" w:rsidP="00151166">
      <w:pPr>
        <w:rPr>
          <w:lang w:bidi="en-US"/>
        </w:rPr>
      </w:pPr>
    </w:p>
    <w:p w:rsidR="00151166" w:rsidRPr="00E54686" w:rsidRDefault="00151166" w:rsidP="00151166">
      <w:pPr>
        <w:pStyle w:val="Titre7"/>
      </w:pPr>
      <w:r>
        <w:lastRenderedPageBreak/>
        <w:t>Question 5. Quel est le rôle d’un noyau dans le moulage au sable ? Si besoin, tracer-le sur le figure précédente.</w:t>
      </w:r>
    </w:p>
    <w:p w:rsidR="00E54686" w:rsidRDefault="00E54686" w:rsidP="00E54686">
      <w:pPr>
        <w:rPr>
          <w:lang w:bidi="en-US"/>
        </w:rPr>
      </w:pPr>
    </w:p>
    <w:p w:rsidR="00E54686" w:rsidRPr="00E54686" w:rsidRDefault="00151166" w:rsidP="00E54686">
      <w:pPr>
        <w:pStyle w:val="Titre7"/>
      </w:pPr>
      <w:r>
        <w:t>Question 6</w:t>
      </w:r>
      <w:r w:rsidR="00E54686">
        <w:t>. Quel est l’intérêt d’une masselotte</w:t>
      </w:r>
      <w:r w:rsidR="00A376F7">
        <w:t xml:space="preserve"> au cours du procédé de moulage au sable </w:t>
      </w:r>
      <w:r w:rsidR="00E54686">
        <w:t>?</w:t>
      </w:r>
    </w:p>
    <w:p w:rsidR="00463ED1" w:rsidRDefault="00463ED1" w:rsidP="00C87B9F"/>
    <w:p w:rsidR="00A376F7" w:rsidRDefault="00A376F7" w:rsidP="00A376F7">
      <w:pPr>
        <w:pStyle w:val="Sous-paragraphe"/>
        <w:numPr>
          <w:ilvl w:val="0"/>
          <w:numId w:val="19"/>
        </w:numPr>
      </w:pPr>
      <w:r>
        <w:t>Étude d</w:t>
      </w:r>
      <w:r w:rsidR="00A320AE">
        <w:t>e la finition</w:t>
      </w:r>
      <w:r>
        <w:t xml:space="preserve"> du support 2</w:t>
      </w:r>
    </w:p>
    <w:p w:rsidR="00A376F7" w:rsidRPr="00463ED1" w:rsidRDefault="00A376F7" w:rsidP="00A376F7"/>
    <w:p w:rsidR="008E6F69" w:rsidRDefault="004E3F11" w:rsidP="00C87B9F">
      <w:r>
        <w:t xml:space="preserve">Au final, on utilise un brut ayant l’allure suivante. </w:t>
      </w:r>
    </w:p>
    <w:p w:rsidR="004E3F11" w:rsidRDefault="004E3F11" w:rsidP="00C87B9F"/>
    <w:p w:rsidR="00CA59F0" w:rsidRDefault="00CA59F0" w:rsidP="00C87B9F">
      <w:r>
        <w:rPr>
          <w:noProof/>
          <w:lang w:eastAsia="fr-FR"/>
        </w:rPr>
        <mc:AlternateContent>
          <mc:Choice Requires="wpc">
            <w:drawing>
              <wp:inline distT="0" distB="0" distL="0" distR="0">
                <wp:extent cx="6478438" cy="3200400"/>
                <wp:effectExtent l="0" t="0" r="0" b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95763" y="268052"/>
                            <a:ext cx="4616516" cy="2664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Ellipse 3"/>
                        <wps:cNvSpPr/>
                        <wps:spPr>
                          <a:xfrm>
                            <a:off x="301925" y="681487"/>
                            <a:ext cx="293298" cy="293298"/>
                          </a:xfrm>
                          <a:prstGeom prst="ellips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59F0" w:rsidRPr="00CA59F0" w:rsidRDefault="00CA59F0" w:rsidP="00CA59F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CA59F0">
                                <w:rPr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Connecteur droit avec flèche 4"/>
                        <wps:cNvCnPr>
                          <a:stCxn id="3" idx="6"/>
                        </wps:cNvCnPr>
                        <wps:spPr>
                          <a:xfrm>
                            <a:off x="595223" y="828136"/>
                            <a:ext cx="457200" cy="0"/>
                          </a:xfrm>
                          <a:prstGeom prst="straightConnector1">
                            <a:avLst/>
                          </a:prstGeom>
                          <a:ln w="19050">
                            <a:tailEnd type="stealth" w="med" len="lg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2" name="Ellipse 52"/>
                        <wps:cNvSpPr/>
                        <wps:spPr>
                          <a:xfrm>
                            <a:off x="2291751" y="687238"/>
                            <a:ext cx="293298" cy="293298"/>
                          </a:xfrm>
                          <a:prstGeom prst="ellips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59F0" w:rsidRPr="00CA59F0" w:rsidRDefault="00CA59F0" w:rsidP="00CA59F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Connecteur droit avec flèche 53"/>
                        <wps:cNvCnPr>
                          <a:stCxn id="52" idx="4"/>
                        </wps:cNvCnPr>
                        <wps:spPr>
                          <a:xfrm flipH="1">
                            <a:off x="2438337" y="980536"/>
                            <a:ext cx="63" cy="304112"/>
                          </a:xfrm>
                          <a:prstGeom prst="straightConnector1">
                            <a:avLst/>
                          </a:prstGeom>
                          <a:ln w="19050">
                            <a:tailEnd type="stealth" w="med" len="lg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6" name="Groupe 6"/>
                        <wpg:cNvGrpSpPr/>
                        <wpg:grpSpPr>
                          <a:xfrm>
                            <a:off x="973971" y="785003"/>
                            <a:ext cx="78425" cy="293298"/>
                            <a:chOff x="973971" y="785003"/>
                            <a:chExt cx="78425" cy="293298"/>
                          </a:xfrm>
                        </wpg:grpSpPr>
                        <wps:wsp>
                          <wps:cNvPr id="5" name="Connecteur droit 5"/>
                          <wps:cNvCnPr/>
                          <wps:spPr>
                            <a:xfrm>
                              <a:off x="1052396" y="785003"/>
                              <a:ext cx="0" cy="293298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Connecteur droit 54"/>
                          <wps:cNvCnPr/>
                          <wps:spPr>
                            <a:xfrm flipH="1">
                              <a:off x="973971" y="1078301"/>
                              <a:ext cx="78425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55" name="Groupe 55"/>
                        <wpg:cNvGrpSpPr/>
                        <wpg:grpSpPr>
                          <a:xfrm flipV="1">
                            <a:off x="967019" y="2278149"/>
                            <a:ext cx="78425" cy="293298"/>
                            <a:chOff x="973971" y="785003"/>
                            <a:chExt cx="78425" cy="293298"/>
                          </a:xfrm>
                        </wpg:grpSpPr>
                        <wps:wsp>
                          <wps:cNvPr id="56" name="Connecteur droit 56"/>
                          <wps:cNvCnPr/>
                          <wps:spPr>
                            <a:xfrm>
                              <a:off x="1052396" y="785003"/>
                              <a:ext cx="0" cy="293298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" name="Connecteur droit 57"/>
                          <wps:cNvCnPr/>
                          <wps:spPr>
                            <a:xfrm flipH="1">
                              <a:off x="973971" y="1078301"/>
                              <a:ext cx="78425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7" name="Groupe 7"/>
                        <wpg:cNvGrpSpPr/>
                        <wpg:grpSpPr>
                          <a:xfrm>
                            <a:off x="1825378" y="1223587"/>
                            <a:ext cx="1475700" cy="135473"/>
                            <a:chOff x="1825378" y="1223587"/>
                            <a:chExt cx="1475700" cy="135473"/>
                          </a:xfrm>
                        </wpg:grpSpPr>
                        <wps:wsp>
                          <wps:cNvPr id="58" name="Connecteur droit 58"/>
                          <wps:cNvCnPr/>
                          <wps:spPr>
                            <a:xfrm flipV="1">
                              <a:off x="1825413" y="1223587"/>
                              <a:ext cx="0" cy="6106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" name="Connecteur droit 59"/>
                          <wps:cNvCnPr/>
                          <wps:spPr>
                            <a:xfrm flipV="1">
                              <a:off x="2124913" y="1272720"/>
                              <a:ext cx="0" cy="6106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" name="Connecteur droit 60"/>
                          <wps:cNvCnPr/>
                          <wps:spPr>
                            <a:xfrm flipH="1">
                              <a:off x="1825378" y="1272720"/>
                              <a:ext cx="299480" cy="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" name="Connecteur droit 61"/>
                          <wps:cNvCnPr/>
                          <wps:spPr>
                            <a:xfrm flipH="1">
                              <a:off x="2124898" y="1333780"/>
                              <a:ext cx="299480" cy="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Connecteur droit 62"/>
                          <wps:cNvCnPr/>
                          <wps:spPr>
                            <a:xfrm flipH="1">
                              <a:off x="2424355" y="1359060"/>
                              <a:ext cx="577262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" name="Connecteur droit 63"/>
                          <wps:cNvCnPr/>
                          <wps:spPr>
                            <a:xfrm flipH="1">
                              <a:off x="3001598" y="1333779"/>
                              <a:ext cx="299480" cy="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64" name="Groupe 64"/>
                        <wpg:cNvGrpSpPr/>
                        <wpg:grpSpPr>
                          <a:xfrm flipV="1">
                            <a:off x="1825381" y="1984262"/>
                            <a:ext cx="1385363" cy="135473"/>
                            <a:chOff x="1825378" y="1223587"/>
                            <a:chExt cx="1385363" cy="135473"/>
                          </a:xfrm>
                        </wpg:grpSpPr>
                        <wps:wsp>
                          <wps:cNvPr id="65" name="Connecteur droit 65"/>
                          <wps:cNvCnPr/>
                          <wps:spPr>
                            <a:xfrm flipV="1">
                              <a:off x="1825413" y="1223587"/>
                              <a:ext cx="0" cy="6106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" name="Connecteur droit 66"/>
                          <wps:cNvCnPr/>
                          <wps:spPr>
                            <a:xfrm flipV="1">
                              <a:off x="2124913" y="1272720"/>
                              <a:ext cx="0" cy="6106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" name="Connecteur droit 67"/>
                          <wps:cNvCnPr/>
                          <wps:spPr>
                            <a:xfrm flipH="1">
                              <a:off x="1825378" y="1272720"/>
                              <a:ext cx="299480" cy="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Connecteur droit 68"/>
                          <wps:cNvCnPr/>
                          <wps:spPr>
                            <a:xfrm flipH="1">
                              <a:off x="2124898" y="1333780"/>
                              <a:ext cx="299480" cy="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" name="Connecteur droit 69"/>
                          <wps:cNvCnPr/>
                          <wps:spPr>
                            <a:xfrm flipH="1">
                              <a:off x="2424355" y="1359060"/>
                              <a:ext cx="577262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" name="Connecteur droit 70"/>
                          <wps:cNvCnPr/>
                          <wps:spPr>
                            <a:xfrm flipH="1" flipV="1">
                              <a:off x="3001520" y="1333779"/>
                              <a:ext cx="209221" cy="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71" name="Ellipse 71"/>
                        <wps:cNvSpPr/>
                        <wps:spPr>
                          <a:xfrm>
                            <a:off x="3110298" y="2261951"/>
                            <a:ext cx="293298" cy="293298"/>
                          </a:xfrm>
                          <a:prstGeom prst="ellips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59F0" w:rsidRPr="00CA59F0" w:rsidRDefault="00CA59F0" w:rsidP="00CA59F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Connecteur droit avec flèche 72"/>
                        <wps:cNvCnPr>
                          <a:stCxn id="71" idx="0"/>
                        </wps:cNvCnPr>
                        <wps:spPr>
                          <a:xfrm flipH="1" flipV="1">
                            <a:off x="3256861" y="2027398"/>
                            <a:ext cx="86" cy="234553"/>
                          </a:xfrm>
                          <a:prstGeom prst="straightConnector1">
                            <a:avLst/>
                          </a:prstGeom>
                          <a:ln w="19050">
                            <a:tailEnd type="stealth" w="med" len="lg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" o:spid="_x0000_s1026" editas="canvas" style="width:510.1pt;height:252pt;mso-position-horizontal-relative:char;mso-position-vertical-relative:line" coordsize="64782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4782;height:32004;visibility:visible;mso-wrap-style:square">
                  <v:fill o:detectmouseclick="t"/>
                  <v:path o:connecttype="none"/>
                </v:shape>
                <v:shape id="Image 2" o:spid="_x0000_s1028" type="#_x0000_t75" style="position:absolute;left:8957;top:2680;width:46165;height:266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Ok47DAAAA2gAAAA8AAABkcnMvZG93bnJldi54bWxEj0FrwkAUhO8F/8PyhF5ENxEsGl3FKoKe&#10;pCp6fWSfSTT7Ns1uNfbXuwWhx2FmvmEms8aU4ka1KywriHsRCOLU6oIzBYf9qjsE4TyyxtIyKXiQ&#10;g9m09TbBRNs7f9Ft5zMRIOwSVJB7XyVSujQng65nK+LgnW1t0AdZZ1LXeA9wU8p+FH1IgwWHhRwr&#10;WuSUXnc/RkFncOxsL7GN+fTYfH5vzbIamV+l3tvNfAzCU+P/w6/2Wivow9+VcAPk9A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Q6TjsMAAADaAAAADwAAAAAAAAAAAAAAAACf&#10;AgAAZHJzL2Rvd25yZXYueG1sUEsFBgAAAAAEAAQA9wAAAI8DAAAAAA==&#10;">
                  <v:imagedata r:id="rId12" o:title=""/>
                  <v:path arrowok="t"/>
                </v:shape>
                <v:oval id="Ellipse 3" o:spid="_x0000_s1029" style="position:absolute;left:3019;top:6814;width:2933;height:29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1BTsIA&#10;AADaAAAADwAAAGRycy9kb3ducmV2LnhtbESPXWvCMBSG7wX/QzjC7jTVQZHOtIggyBhjc7LdHptj&#10;W2xOSpL1498vg8EuX96Ph3dXjKYVPTnfWFawXiUgiEurG64UXD6Oyy0IH5A1tpZJwUQeinw+22Gm&#10;7cDv1J9DJeII+wwV1CF0mZS+rMmgX9mOOHo36wyGKF0ltcMhjptWbpIklQYbjoQaOzrUVN7P3yZC&#10;nrfdp/2aLleSbv16fSvDIX1R6mEx7p9ABBrDf/ivfdIKHuH3SrwBM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/UFOwgAAANoAAAAPAAAAAAAAAAAAAAAAAJgCAABkcnMvZG93&#10;bnJldi54bWxQSwUGAAAAAAQABAD1AAAAhwMAAAAA&#10;" fillcolor="white [3201]" strokecolor="black [3200]" strokeweight="1.5pt">
                  <v:textbox inset="0,0,0,0">
                    <w:txbxContent>
                      <w:p w:rsidR="00CA59F0" w:rsidRPr="00CA59F0" w:rsidRDefault="00CA59F0" w:rsidP="00CA59F0">
                        <w:pPr>
                          <w:jc w:val="center"/>
                          <w:rPr>
                            <w:b/>
                          </w:rPr>
                        </w:pPr>
                        <w:r w:rsidRPr="00CA59F0">
                          <w:rPr>
                            <w:b/>
                          </w:rPr>
                          <w:t>1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4" o:spid="_x0000_s1030" type="#_x0000_t32" style="position:absolute;left:5952;top:8281;width:457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PHGcQAAADaAAAADwAAAGRycy9kb3ducmV2LnhtbESPQYvCMBSE78L+h/AW9iKaKupKNYrK&#10;CosedNWDx0fzbKvNS2midv+9EQSPw8x8w4yntSnEjSqXW1bQaUcgiBOrc04VHPbL1hCE88gaC8uk&#10;4J8cTCcfjTHG2t75j247n4oAYRejgsz7MpbSJRkZdG1bEgfvZCuDPsgqlbrCe4CbQnajaCAN5hwW&#10;MixpkVFy2V2NgmVz0zfr1Xf/LH/mi/Q82x5Xh61SX5/1bATCU+3f4Vf7VyvowfNKuAFy8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U8cZxAAAANoAAAAPAAAAAAAAAAAA&#10;AAAAAKECAABkcnMvZG93bnJldi54bWxQSwUGAAAAAAQABAD5AAAAkgMAAAAA&#10;" filled="t" fillcolor="white [3201]" strokecolor="black [3200]" strokeweight="1.5pt">
                  <v:stroke endarrow="classic" endarrowlength="long"/>
                </v:shape>
                <v:oval id="Ellipse 52" o:spid="_x0000_s1031" style="position:absolute;left:22917;top:6872;width:2933;height:29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nMbMIA&#10;AADbAAAADwAAAGRycy9kb3ducmV2LnhtbESPW4vCMBCF3wX/QxjBN00VVqSaFhEEkUXWC7uvYzO2&#10;xWZSkqj132+EhX08nMvHWeadacSDnK8tK5iMExDEhdU1lwrOp81oDsIHZI2NZVLwIg951u8tMdX2&#10;yQd6HEMp4gj7FBVUIbSplL6oyKAf25Y4elfrDIYoXSm1w2ccN42cJslMGqw5EipsaV1RcTveTYTs&#10;5u23/XmdLyTdZH/5KsJ69qnUcNCtFiACdeE//NfeagUfU3h/iT9AZ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6cxswgAAANsAAAAPAAAAAAAAAAAAAAAAAJgCAABkcnMvZG93&#10;bnJldi54bWxQSwUGAAAAAAQABAD1AAAAhwMAAAAA&#10;" fillcolor="white [3201]" strokecolor="black [3200]" strokeweight="1.5pt">
                  <v:textbox inset="0,0,0,0">
                    <w:txbxContent>
                      <w:p w:rsidR="00CA59F0" w:rsidRPr="00CA59F0" w:rsidRDefault="00CA59F0" w:rsidP="00CA59F0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2</w:t>
                        </w:r>
                      </w:p>
                    </w:txbxContent>
                  </v:textbox>
                </v:oval>
                <v:shape id="Connecteur droit avec flèche 53" o:spid="_x0000_s1032" type="#_x0000_t32" style="position:absolute;left:24383;top:9805;width:1;height:30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5hncQAAADbAAAADwAAAGRycy9kb3ducmV2LnhtbESP3WoCMRSE7wt9h3AKvavZKlbZGkUE&#10;sRSk/qG3h81xs7o5WZJU17c3BaGXw8x8w4wmra3FhXyoHCt472QgiAunKy4V7LbztyGIEJE11o5J&#10;wY0CTMbPTyPMtbvymi6bWIoE4ZCjAhNjk0sZCkMWQ8c1xMk7Om8xJulLqT1eE9zWsptlH9JixWnB&#10;YEMzQ8V582sVDKT/7pn9cTudL39O58VqsTrZg1KvL+30E0SkNv6HH+0vraDfg78v6QfI8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PmGdxAAAANsAAAAPAAAAAAAAAAAA&#10;AAAAAKECAABkcnMvZG93bnJldi54bWxQSwUGAAAAAAQABAD5AAAAkgMAAAAA&#10;" filled="t" fillcolor="white [3201]" strokecolor="black [3200]" strokeweight="1.5pt">
                  <v:stroke endarrow="classic" endarrowlength="long"/>
                </v:shape>
                <v:group id="Groupe 6" o:spid="_x0000_s1033" style="position:absolute;left:9739;top:7850;width:784;height:2933" coordorigin="9739,7850" coordsize="784,29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line id="Connecteur droit 5" o:spid="_x0000_s1034" style="position:absolute;visibility:visible;mso-wrap-style:square" from="10523,7850" to="10523,10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wfLsMAAADaAAAADwAAAGRycy9kb3ducmV2LnhtbESPT4vCMBTE7wt+h/CEva2pri5SjSK7&#10;CoK7B//h9dE822LzUpKo7bc3woLHYWZ+w0znjanEjZwvLSvo9xIQxJnVJecKDvvVxxiED8gaK8uk&#10;oCUP81nnbYqptnfe0m0XchEh7FNUUIRQp1L6rCCDvmdr4uidrTMYonS51A7vEW4qOUiSL2mw5LhQ&#10;YE3fBWWX3dUoWNr2uN245emvbEeb4X78O/j8yZR67zaLCYhATXiF/9trrWAEzyvxBsj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cHy7DAAAA2gAAAA8AAAAAAAAAAAAA&#10;AAAAoQIAAGRycy9kb3ducmV2LnhtbFBLBQYAAAAABAAEAPkAAACRAwAAAAA=&#10;" strokecolor="#4579b8 [3044]" strokeweight="2.25pt"/>
                  <v:line id="Connecteur droit 54" o:spid="_x0000_s1035" style="position:absolute;flip:x;visibility:visible;mso-wrap-style:square" from="9739,10783" to="10523,10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YOJMQAAADbAAAADwAAAGRycy9kb3ducmV2LnhtbESPQWvCQBSE74X+h+UVehHdtLZWUjdB&#10;RMGLB1Pt+ZF9JqG7b0N2G6O/3i0IPQ4z8w2zyAdrRE+dbxwreJkkIIhLpxuuFBy+NuM5CB+QNRrH&#10;pOBCHvLs8WGBqXZn3lNfhEpECPsUFdQhtKmUvqzJop+4ljh6J9dZDFF2ldQdniPcGvmaJDNpseG4&#10;UGNLq5rKn+LXKph+y93SlIE/nOx31/XxwiOzUur5aVh+ggg0hP/wvb3VCt7f4O9L/AEyu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pg4kxAAAANsAAAAPAAAAAAAAAAAA&#10;AAAAAKECAABkcnMvZG93bnJldi54bWxQSwUGAAAAAAQABAD5AAAAkgMAAAAA&#10;" strokecolor="#4579b8 [3044]" strokeweight="2.25pt"/>
                </v:group>
                <v:group id="Groupe 55" o:spid="_x0000_s1036" style="position:absolute;left:9670;top:22781;width:784;height:2933;flip:y" coordorigin="9739,7850" coordsize="784,29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97xowwAAANsAAAAP&#10;AAAAAAAAAAAAAAAAAKoCAABkcnMvZG93bnJldi54bWxQSwUGAAAAAAQABAD6AAAAmgMAAAAA&#10;">
                  <v:line id="Connecteur droit 56" o:spid="_x0000_s1037" style="position:absolute;visibility:visible;mso-wrap-style:square" from="10523,7850" to="10523,10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QqT8QAAADbAAAADwAAAGRycy9kb3ducmV2LnhtbESPQWvCQBSE70L/w/IK3nSjVpHUVUpV&#10;ELSHaEuvj+xrEsy+DburJv++Kwgeh5n5hlmsWlOLKzlfWVYwGiYgiHOrKy4UfJ+2gzkIH5A11pZJ&#10;QUceVsuX3gJTbW+c0fUYChEh7FNUUIbQpFL6vCSDfmgb4uj9WWcwROkKqR3eItzUcpwkM2mw4rhQ&#10;YkOfJeXn48Uo2NjuJ9u7ze9X1U33b6f5YTxZ50r1X9uPdxCB2vAMP9o7rWA6g/uX+APk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NCpPxAAAANsAAAAPAAAAAAAAAAAA&#10;AAAAAKECAABkcnMvZG93bnJldi54bWxQSwUGAAAAAAQABAD5AAAAkgMAAAAA&#10;" strokecolor="#4579b8 [3044]" strokeweight="2.25pt"/>
                  <v:line id="Connecteur droit 57" o:spid="_x0000_s1038" style="position:absolute;flip:x;visibility:visible;mso-wrap-style:square" from="9739,10783" to="10523,10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SQU8QAAADbAAAADwAAAGRycy9kb3ducmV2LnhtbESPT2vCQBTE74LfYXlCL6KbWlpLdBUJ&#10;FrzkUNt6fmRfk+Du25Dd5o+fvlsoeBxm5jfMdj9YIzpqfe1YweMyAUFcOF1zqeDz423xCsIHZI3G&#10;MSkYycN+N51sMdWu53fqzqEUEcI+RQVVCE0qpS8qsuiXriGO3rdrLYYo21LqFvsIt0aukuRFWqw5&#10;LlTYUFZRcT3/WAVPF5kfTBF47WSX345fI89NptTDbDhsQAQawj383z5pBc9r+PsSf4D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dJBTxAAAANsAAAAPAAAAAAAAAAAA&#10;AAAAAKECAABkcnMvZG93bnJldi54bWxQSwUGAAAAAAQABAD5AAAAkgMAAAAA&#10;" strokecolor="#4579b8 [3044]" strokeweight="2.25pt"/>
                </v:group>
                <v:group id="Groupe 7" o:spid="_x0000_s1039" style="position:absolute;left:18253;top:12235;width:14757;height:1355" coordorigin="18253,12235" coordsize="14757,13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line id="Connecteur droit 58" o:spid="_x0000_s1040" style="position:absolute;flip:y;visibility:visible;mso-wrap-style:square" from="18254,12235" to="18254,12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sEIcEAAADbAAAADwAAAGRycy9kb3ducmV2LnhtbERPy2rCQBTdF/yH4QrdFJ1UsS3RSRCx&#10;0I0LtXV9ydwmwZk7ITPNo1/vLASXh/Pe5IM1oqPW144VvM4TEMSF0zWXCr7Pn7MPED4gazSOScFI&#10;HvJs8rTBVLuej9SdQiliCPsUFVQhNKmUvqjIop+7hjhyv661GCJsS6lb7GO4NXKRJG/SYs2xocKG&#10;dhUV19OfVbC8yMPWFIHfnewO//ufkV/MTqnn6bBdgwg0hIf47v7SClZxbPwSf4DMb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6wQhwQAAANsAAAAPAAAAAAAAAAAAAAAA&#10;AKECAABkcnMvZG93bnJldi54bWxQSwUGAAAAAAQABAD5AAAAjwMAAAAA&#10;" strokecolor="#4579b8 [3044]" strokeweight="2.25pt"/>
                  <v:line id="Connecteur droit 59" o:spid="_x0000_s1041" style="position:absolute;flip:y;visibility:visible;mso-wrap-style:square" from="21249,12727" to="21249,13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ehusQAAADbAAAADwAAAGRycy9kb3ducmV2LnhtbESPQWvCQBSE74X+h+UVehHdtNJaUzdB&#10;RMGLB1Pt+ZF9JqG7b0N2G6O/3i0IPQ4z8w2zyAdrRE+dbxwreJkkIIhLpxuuFBy+NuMPED4gazSO&#10;ScGFPOTZ48MCU+3OvKe+CJWIEPYpKqhDaFMpfVmTRT9xLXH0Tq6zGKLsKqk7PEe4NfI1Sd6lxYbj&#10;Qo0trWoqf4pfq2D6LXdLUwaeOdnvruvjhUdmpdTz07D8BBFoCP/he3urFbzN4e9L/AEyu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p6G6xAAAANsAAAAPAAAAAAAAAAAA&#10;AAAAAKECAABkcnMvZG93bnJldi54bWxQSwUGAAAAAAQABAD5AAAAkgMAAAAA&#10;" strokecolor="#4579b8 [3044]" strokeweight="2.25pt"/>
                  <v:line id="Connecteur droit 60" o:spid="_x0000_s1042" style="position:absolute;flip:x;visibility:visible;mso-wrap-style:square" from="18253,12727" to="21248,12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HCmr8AAADbAAAADwAAAGRycy9kb3ducmV2LnhtbERPy4rCMBTdD/gP4QpuBk11QKWaFpER&#10;3LgYX+tLc22LyU1pMrX69WYxMMvDea/z3hrRUetrxwqmkwQEceF0zaWC82k3XoLwAVmjcUwKnuQh&#10;zwYfa0y1e/APdcdQihjCPkUFVQhNKqUvKrLoJ64hjtzNtRZDhG0pdYuPGG6NnCXJXFqsOTZU2NC2&#10;ouJ+/LUKvq7ysDFF4IWT3eH1fXnyp9kqNRr2mxWIQH34F/+591rBPK6PX+IPkNk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vHCmr8AAADbAAAADwAAAAAAAAAAAAAAAACh&#10;AgAAZHJzL2Rvd25yZXYueG1sUEsFBgAAAAAEAAQA+QAAAI0DAAAAAA==&#10;" strokecolor="#4579b8 [3044]" strokeweight="2.25pt"/>
                  <v:line id="Connecteur droit 61" o:spid="_x0000_s1043" style="position:absolute;flip:x;visibility:visible;mso-wrap-style:square" from="21248,13337" to="24243,13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1nAcEAAADbAAAADwAAAGRycy9kb3ducmV2LnhtbESPT4vCMBTE74LfIbwFL7KmKuhSjSKy&#10;C148+Pf8aJ5t2eSlNLFWP70RBI/DzPyGmS9ba0RDtS8dKxgOEhDEmdMl5wqOh7/vHxA+IGs0jknB&#10;nTwsF93OHFPtbryjZh9yESHsU1RQhFClUvqsIIt+4Cri6F1cbTFEWedS13iLcGvkKEkm0mLJcaHA&#10;itYFZf/7q1UwPsvtymSBp04228fv6c59s1aq99WuZiACteETfrc3WsFkCK8v8QfIx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vWcBwQAAANsAAAAPAAAAAAAAAAAAAAAA&#10;AKECAABkcnMvZG93bnJldi54bWxQSwUGAAAAAAQABAD5AAAAjwMAAAAA&#10;" strokecolor="#4579b8 [3044]" strokeweight="2.25pt"/>
                  <v:line id="Connecteur droit 62" o:spid="_x0000_s1044" style="position:absolute;flip:x;visibility:visible;mso-wrap-style:square" from="24243,13590" to="30016,13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/5dsEAAADbAAAADwAAAGRycy9kb3ducmV2LnhtbESPT4vCMBTE74LfIbwFL7KmKuhSjSKy&#10;ghcP/j0/mmdbNnkpTbZWP70RBI/DzPyGmS9ba0RDtS8dKxgOEhDEmdMl5wpOx833DwgfkDUax6Tg&#10;Th6Wi25njql2N95Tcwi5iBD2KSooQqhSKX1WkEU/cBVx9K6uthiirHOpa7xFuDVylCQTabHkuFBg&#10;ReuCsr/Dv1UwvsjdymSBp042u8fv+c59s1aq99WuZiACteETfre3WsFkBK8v8QfIx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b/l2wQAAANsAAAAPAAAAAAAAAAAAAAAA&#10;AKECAABkcnMvZG93bnJldi54bWxQSwUGAAAAAAQABAD5AAAAjwMAAAAA&#10;" strokecolor="#4579b8 [3044]" strokeweight="2.25pt"/>
                  <v:line id="Connecteur droit 63" o:spid="_x0000_s1045" style="position:absolute;flip:x;visibility:visible;mso-wrap-style:square" from="30015,13337" to="33010,13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Nc7cIAAADbAAAADwAAAGRycy9kb3ducmV2LnhtbESPT4vCMBTE74LfITxhL7JNVdClGkVE&#10;YS8e/Ht+NM+2mLyUJta6n34jLOxxmJnfMItVZ41oqfGVYwWjJAVBnDtdcaHgfNp9foHwAVmjcUwK&#10;XuRhtez3Fphp9+QDtcdQiAhhn6GCMoQ6k9LnJVn0iauJo3dzjcUQZVNI3eAzwq2R4zSdSosVx4US&#10;a9qUlN+PD6tgcpX7tckDz5xs9z/by4uHZqPUx6Bbz0EE6sJ/+K/9rRVMJ/D+En+A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iNc7cIAAADbAAAADwAAAAAAAAAAAAAA&#10;AAChAgAAZHJzL2Rvd25yZXYueG1sUEsFBgAAAAAEAAQA+QAAAJADAAAAAA==&#10;" strokecolor="#4579b8 [3044]" strokeweight="2.25pt"/>
                </v:group>
                <v:group id="Groupe 64" o:spid="_x0000_s1046" style="position:absolute;left:18253;top:19842;width:13854;height:1355;flip:y" coordorigin="18253,12235" coordsize="13853,13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19NOwwAAANsAAAAP&#10;AAAAAAAAAAAAAAAAAKoCAABkcnMvZG93bnJldi54bWxQSwUGAAAAAAQABAD6AAAAmgMAAAAA&#10;">
                  <v:line id="Connecteur droit 65" o:spid="_x0000_s1047" style="position:absolute;flip:y;visibility:visible;mso-wrap-style:square" from="18254,12235" to="18254,12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ZhAsQAAADbAAAADwAAAGRycy9kb3ducmV2LnhtbESPT2vCQBTE74LfYXlCL6KbWqoluooE&#10;C73kUFs9P7KvSXD3bchu86efvlsoeBxm5jfM7jBYIzpqfe1YweMyAUFcOF1zqeDz43XxAsIHZI3G&#10;MSkYycNhP53sMNWu53fqzqEUEcI+RQVVCE0qpS8qsuiXriGO3pdrLYYo21LqFvsIt0aukmQtLdYc&#10;FypsKKuouJ2/rYKnq8yPpgi8cbLLf06XkecmU+phNhy3IAIN4R7+b79pBetn+PsSf4D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hmECxAAAANsAAAAPAAAAAAAAAAAA&#10;AAAAAKECAABkcnMvZG93bnJldi54bWxQSwUGAAAAAAQABAD5AAAAkgMAAAAA&#10;" strokecolor="#4579b8 [3044]" strokeweight="2.25pt"/>
                  <v:line id="Connecteur droit 66" o:spid="_x0000_s1048" style="position:absolute;flip:y;visibility:visible;mso-wrap-style:square" from="21249,12727" to="21249,13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T/dcIAAADbAAAADwAAAGRycy9kb3ducmV2LnhtbESPT4vCMBTE7wt+h/AEL4umutCVahQR&#10;BS8e/LOeH83btmzyUppYq59+Iwgeh5n5DTNfdtaIlhpfOVYwHiUgiHOnKy4UnE/b4RSED8gajWNS&#10;cCcPy0XvY46Zdjc+UHsMhYgQ9hkqKEOoMyl9XpJFP3I1cfR+XWMxRNkUUjd4i3Br5CRJUmmx4rhQ&#10;Yk3rkvK/49Uq+LrI/crkgb+dbPePzc+dP81aqUG/W81ABOrCO/xq77SCNIXnl/gD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lT/dcIAAADbAAAADwAAAAAAAAAAAAAA&#10;AAChAgAAZHJzL2Rvd25yZXYueG1sUEsFBgAAAAAEAAQA+QAAAJADAAAAAA==&#10;" strokecolor="#4579b8 [3044]" strokeweight="2.25pt"/>
                  <v:line id="Connecteur droit 67" o:spid="_x0000_s1049" style="position:absolute;flip:x;visibility:visible;mso-wrap-style:square" from="18253,12727" to="21248,12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ha7sIAAADbAAAADwAAAGRycy9kb3ducmV2LnhtbESPT4vCMBTE74LfITzBi6ypLujSNYqI&#10;ghcP/tvzo3m2xeSlNLFWP/1GEDwOM/MbZrZorREN1b50rGA0TEAQZ06XnCs4HTdfPyB8QNZoHJOC&#10;B3lYzLudGaba3XlPzSHkIkLYp6igCKFKpfRZQRb90FXE0bu42mKIss6lrvEe4dbIcZJMpMWS40KB&#10;Fa0Kyq6Hm1Xw/Sd3S5MFnjrZ7J7r84MHZqVUv9cuf0EEasMn/G5vtYLJFF5f4g+Q8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Rha7sIAAADbAAAADwAAAAAAAAAAAAAA&#10;AAChAgAAZHJzL2Rvd25yZXYueG1sUEsFBgAAAAAEAAQA+QAAAJADAAAAAA==&#10;" strokecolor="#4579b8 [3044]" strokeweight="2.25pt"/>
                  <v:line id="Connecteur droit 68" o:spid="_x0000_s1050" style="position:absolute;flip:x;visibility:visible;mso-wrap-style:square" from="21248,13337" to="24243,13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fOnL8AAADbAAAADwAAAGRycy9kb3ducmV2LnhtbERPy4rCMBTdD/gP4QpuBk11QKWaFpER&#10;3LgYX+tLc22LyU1pMrX69WYxMMvDea/z3hrRUetrxwqmkwQEceF0zaWC82k3XoLwAVmjcUwKnuQh&#10;zwYfa0y1e/APdcdQihjCPkUFVQhNKqUvKrLoJ64hjtzNtRZDhG0pdYuPGG6NnCXJXFqsOTZU2NC2&#10;ouJ+/LUKvq7ysDFF4IWT3eH1fXnyp9kqNRr2mxWIQH34F/+591rBPI6NX+IPkNk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IfOnL8AAADbAAAADwAAAAAAAAAAAAAAAACh&#10;AgAAZHJzL2Rvd25yZXYueG1sUEsFBgAAAAAEAAQA+QAAAI0DAAAAAA==&#10;" strokecolor="#4579b8 [3044]" strokeweight="2.25pt"/>
                  <v:line id="Connecteur droit 69" o:spid="_x0000_s1051" style="position:absolute;flip:x;visibility:visible;mso-wrap-style:square" from="24243,13590" to="30016,13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trB8IAAADbAAAADwAAAGRycy9kb3ducmV2LnhtbESPT4vCMBTE74LfITzBi6ypLujaNYrI&#10;Cnvx4N/zo3nbFpOX0mRr9dMbQfA4zMxvmPmytUY0VPvSsYLRMAFBnDldcq7geNh8fIHwAVmjcUwK&#10;buRhueh25phqd+UdNfuQiwhhn6KCIoQqldJnBVn0Q1cRR+/P1RZDlHUudY3XCLdGjpNkIi2WHBcK&#10;rGhdUHbZ/1sFn2e5XZks8NTJZnv/Od14YNZK9Xvt6htEoDa8w6/2r1YwmcHzS/wBcvE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8trB8IAAADbAAAADwAAAAAAAAAAAAAA&#10;AAChAgAAZHJzL2Rvd25yZXYueG1sUEsFBgAAAAAEAAQA+QAAAJADAAAAAA==&#10;" strokecolor="#4579b8 [3044]" strokeweight="2.25pt"/>
                  <v:line id="Connecteur droit 70" o:spid="_x0000_s1052" style="position:absolute;flip:x y;visibility:visible;mso-wrap-style:square" from="30015,13337" to="32107,13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zsjMIAAADbAAAADwAAAGRycy9kb3ducmV2LnhtbERPTWvCQBC9F/wPywi91Y0e2hKzkaKE&#10;CB5srYLHITsmsdnZmF2T+O+7h0KPj/edrEbTiJ46V1tWMJ9FIIgLq2suFRy/s5d3EM4ja2wsk4IH&#10;OVilk6cEY20H/qL+4EsRQtjFqKDyvo2ldEVFBt3MtsSBu9jOoA+wK6XucAjhppGLKHqVBmsODRW2&#10;tK6o+DncjYL8Kven/E7HcfNZ+HN2s7vHySr1PB0/liA8jf5f/OfeagVvYX34En6ATH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zsjMIAAADbAAAADwAAAAAAAAAAAAAA&#10;AAChAgAAZHJzL2Rvd25yZXYueG1sUEsFBgAAAAAEAAQA+QAAAJADAAAAAA==&#10;" strokecolor="#4579b8 [3044]" strokeweight="2.25pt"/>
                </v:group>
                <v:oval id="Ellipse 71" o:spid="_x0000_s1053" style="position:absolute;left:31102;top:22619;width:2933;height:29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4Oe8MA&#10;AADbAAAADwAAAGRycy9kb3ducmV2LnhtbESPX2vCMBTF3wd+h3CFva1p9+CkGkUEYYwh08l8vW2u&#10;bbG5KUlm229vhMEeD+fPj7NcD6YVN3K+sawgS1IQxKXVDVcKTt+7lzkIH5A1tpZJwUge1qvJ0xJz&#10;bXs+0O0YKhFH2OeooA6hy6X0ZU0GfWI74uhdrDMYonSV1A77OG5a+ZqmM2mw4UiosaNtTeX1+Gsi&#10;5GPe/djzeCpIumxffJVhO/tU6nk6bBYgAg3hP/zXftcK3jJ4fIk/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Y4Oe8MAAADbAAAADwAAAAAAAAAAAAAAAACYAgAAZHJzL2Rv&#10;d25yZXYueG1sUEsFBgAAAAAEAAQA9QAAAIgDAAAAAA==&#10;" fillcolor="white [3201]" strokecolor="black [3200]" strokeweight="1.5pt">
                  <v:textbox inset="0,0,0,0">
                    <w:txbxContent>
                      <w:p w:rsidR="00CA59F0" w:rsidRPr="00CA59F0" w:rsidRDefault="00CA59F0" w:rsidP="00CA59F0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3</w:t>
                        </w:r>
                      </w:p>
                    </w:txbxContent>
                  </v:textbox>
                </v:oval>
                <v:shape id="Connecteur droit avec flèche 72" o:spid="_x0000_s1054" type="#_x0000_t32" style="position:absolute;left:32568;top:20273;width:1;height:234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FZ38QAAADbAAAADwAAAGRycy9kb3ducmV2LnhtbESPQWvCQBSE74X+h+UVequbplAluooU&#10;xN7SpEXw9sg+k2D27bK7auyv7xYEj8PMfMMsVqMZxJl86C0reJ1kIIgbq3tuFfx8b15mIEJE1jhY&#10;JgVXCrBaPj4ssND2whWd69iKBOFQoIIuRldIGZqODIaJdcTJO1hvMCbpW6k9XhLcDDLPsndpsOe0&#10;0KGjj46aY30yCt7yffk79devcteXtTuFyu23lVLPT+N6DiLSGO/hW/tTK5jm8P8l/QC5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oVnfxAAAANsAAAAPAAAAAAAAAAAA&#10;AAAAAKECAABkcnMvZG93bnJldi54bWxQSwUGAAAAAAQABAD5AAAAkgMAAAAA&#10;" filled="t" fillcolor="white [3201]" strokecolor="black [3200]" strokeweight="1.5pt">
                  <v:stroke endarrow="classic" endarrowlength="long"/>
                </v:shape>
                <w10:anchorlock/>
              </v:group>
            </w:pict>
          </mc:Fallback>
        </mc:AlternateContent>
      </w:r>
    </w:p>
    <w:p w:rsidR="004E3F11" w:rsidRDefault="004E3F11" w:rsidP="00C87B9F"/>
    <w:p w:rsidR="004E3F11" w:rsidRDefault="004E3F11" w:rsidP="00C87B9F">
      <w:r>
        <w:t xml:space="preserve">Afin d’atteindre les formes finales, on </w:t>
      </w:r>
      <w:r w:rsidR="00385FF3">
        <w:t>dispose d’</w:t>
      </w:r>
      <w:r>
        <w:t>un tour à commande numéri</w:t>
      </w:r>
      <w:r w:rsidR="00385FF3">
        <w:t>que et d’une fraiseuse 3 axes à commande numérique.</w:t>
      </w:r>
    </w:p>
    <w:p w:rsidR="004E3F11" w:rsidRDefault="004E3F11" w:rsidP="00C87B9F"/>
    <w:p w:rsidR="004E3F11" w:rsidRDefault="00E84036" w:rsidP="004E3F11">
      <w:pPr>
        <w:pStyle w:val="Titre7"/>
      </w:pPr>
      <w:r>
        <w:t>Question7.</w:t>
      </w:r>
      <w:r w:rsidR="004E3F11">
        <w:t xml:space="preserve"> P</w:t>
      </w:r>
      <w:r w:rsidR="00F1564D">
        <w:t xml:space="preserve">our </w:t>
      </w:r>
      <w:r w:rsidR="009F1C29">
        <w:t xml:space="preserve">chacune des surfaces 1, 2 et 3 </w:t>
      </w:r>
      <w:r w:rsidR="004E3F11">
        <w:t xml:space="preserve">préciser sur chacune des figurines : </w:t>
      </w:r>
    </w:p>
    <w:p w:rsidR="00385FF3" w:rsidRDefault="00E84036" w:rsidP="004E3F11">
      <w:pPr>
        <w:pStyle w:val="Titre7"/>
        <w:numPr>
          <w:ilvl w:val="0"/>
          <w:numId w:val="22"/>
        </w:numPr>
      </w:pPr>
      <w:proofErr w:type="gramStart"/>
      <w:r>
        <w:t>l</w:t>
      </w:r>
      <w:r w:rsidR="00385FF3">
        <w:t>a</w:t>
      </w:r>
      <w:proofErr w:type="gramEnd"/>
      <w:r w:rsidR="00385FF3">
        <w:t xml:space="preserve"> machine utilisée ;</w:t>
      </w:r>
    </w:p>
    <w:p w:rsidR="004E3F11" w:rsidRDefault="004E3F11" w:rsidP="004E3F11">
      <w:pPr>
        <w:pStyle w:val="Titre7"/>
        <w:numPr>
          <w:ilvl w:val="0"/>
          <w:numId w:val="22"/>
        </w:numPr>
      </w:pPr>
      <w:proofErr w:type="gramStart"/>
      <w:r>
        <w:t>la</w:t>
      </w:r>
      <w:proofErr w:type="gramEnd"/>
      <w:r>
        <w:t xml:space="preserve"> géométrie de l’outil utilisé ; </w:t>
      </w:r>
    </w:p>
    <w:p w:rsidR="004E3F11" w:rsidRDefault="004E3F11" w:rsidP="004E3F11">
      <w:pPr>
        <w:pStyle w:val="Titre7"/>
        <w:numPr>
          <w:ilvl w:val="0"/>
          <w:numId w:val="22"/>
        </w:numPr>
      </w:pPr>
      <w:proofErr w:type="gramStart"/>
      <w:r>
        <w:t>le</w:t>
      </w:r>
      <w:proofErr w:type="gramEnd"/>
      <w:r>
        <w:t xml:space="preserve"> parcours de l’outil.</w:t>
      </w:r>
    </w:p>
    <w:p w:rsidR="004E3F11" w:rsidRDefault="004E3F11" w:rsidP="004E3F11">
      <w:pPr>
        <w:rPr>
          <w:lang w:bidi="en-US"/>
        </w:rPr>
      </w:pPr>
    </w:p>
    <w:p w:rsidR="002C3972" w:rsidRDefault="00E84036" w:rsidP="00F1564D">
      <w:pPr>
        <w:pStyle w:val="Titre7"/>
      </w:pPr>
      <w:r>
        <w:t>Question 8.</w:t>
      </w:r>
      <w:r w:rsidR="002C3972">
        <w:t xml:space="preserve"> </w:t>
      </w:r>
      <w:r w:rsidR="00F1564D">
        <w:t xml:space="preserve">On souhaite réaliser les 6 trous lamés. Quelle machine est-il nécessaire d’utiliser ? </w:t>
      </w:r>
      <w:r w:rsidR="00BD5DD5">
        <w:t xml:space="preserve">Proposer une mise en position sur la figurine. </w:t>
      </w:r>
      <w:r w:rsidR="00F1564D">
        <w:t xml:space="preserve">Quels sont les </w:t>
      </w:r>
      <w:r w:rsidR="00AF7FE6">
        <w:t xml:space="preserve">noms des opérations à réaliser et les </w:t>
      </w:r>
      <w:r w:rsidR="00F1564D">
        <w:t>outils nécessaires </w:t>
      </w:r>
      <w:r w:rsidR="00BD5DD5">
        <w:t xml:space="preserve">(tracer et nommer les outils) </w:t>
      </w:r>
      <w:r w:rsidR="00F1564D">
        <w:t>?</w:t>
      </w:r>
    </w:p>
    <w:p w:rsidR="00773D4B" w:rsidRDefault="00773D4B" w:rsidP="00773D4B"/>
    <w:p w:rsidR="00773D4B" w:rsidRDefault="00773D4B" w:rsidP="00773D4B">
      <w:pPr>
        <w:pStyle w:val="Sous-paragraphe"/>
        <w:numPr>
          <w:ilvl w:val="0"/>
          <w:numId w:val="19"/>
        </w:numPr>
      </w:pPr>
      <w:r>
        <w:t>Cotation fonctionnelle</w:t>
      </w:r>
    </w:p>
    <w:p w:rsidR="00773D4B" w:rsidRDefault="000D11E8" w:rsidP="00773D4B">
      <w:r>
        <w:t xml:space="preserve">Le support de poulie doit répondre aux exigences suivantes : </w:t>
      </w:r>
    </w:p>
    <w:p w:rsidR="000D11E8" w:rsidRDefault="006854EE" w:rsidP="006854EE">
      <w:pPr>
        <w:pStyle w:val="Paragraphedeliste"/>
        <w:numPr>
          <w:ilvl w:val="0"/>
          <w:numId w:val="25"/>
        </w:numPr>
      </w:pPr>
      <w:r>
        <w:t>p</w:t>
      </w:r>
      <w:r w:rsidR="000D11E8">
        <w:t>articiper à la liaison pivot entre la poulie et le support ;</w:t>
      </w:r>
    </w:p>
    <w:p w:rsidR="000D11E8" w:rsidRDefault="006854EE" w:rsidP="006854EE">
      <w:pPr>
        <w:pStyle w:val="Paragraphedeliste"/>
        <w:numPr>
          <w:ilvl w:val="0"/>
          <w:numId w:val="25"/>
        </w:numPr>
      </w:pPr>
      <w:r>
        <w:t>ê</w:t>
      </w:r>
      <w:r w:rsidR="000D11E8">
        <w:t>tre en liaison encastrement avec le support ;</w:t>
      </w:r>
    </w:p>
    <w:p w:rsidR="000D11E8" w:rsidRDefault="006854EE" w:rsidP="006854EE">
      <w:pPr>
        <w:pStyle w:val="Paragraphedeliste"/>
        <w:numPr>
          <w:ilvl w:val="0"/>
          <w:numId w:val="25"/>
        </w:numPr>
      </w:pPr>
      <w:r>
        <w:t>a</w:t>
      </w:r>
      <w:r w:rsidR="000D11E8">
        <w:t>ssurer l’étanchéité du montage de roulements ;</w:t>
      </w:r>
    </w:p>
    <w:p w:rsidR="000D11E8" w:rsidRDefault="006854EE" w:rsidP="006854EE">
      <w:pPr>
        <w:pStyle w:val="Paragraphedeliste"/>
        <w:numPr>
          <w:ilvl w:val="0"/>
          <w:numId w:val="25"/>
        </w:numPr>
      </w:pPr>
      <w:r>
        <w:t>a</w:t>
      </w:r>
      <w:r w:rsidR="000D11E8">
        <w:t>ssurer le positionnement relatif des zones fonctionnelles.</w:t>
      </w:r>
    </w:p>
    <w:p w:rsidR="000D11E8" w:rsidRDefault="000D11E8" w:rsidP="000D11E8"/>
    <w:p w:rsidR="000D11E8" w:rsidRDefault="001015DA" w:rsidP="009F1C29">
      <w:pPr>
        <w:pStyle w:val="Titre7"/>
      </w:pPr>
      <w:r>
        <w:t>Question</w:t>
      </w:r>
      <w:r>
        <w:t xml:space="preserve"> 9</w:t>
      </w:r>
      <w:r>
        <w:t xml:space="preserve">. </w:t>
      </w:r>
      <w:r w:rsidR="000D11E8">
        <w:t xml:space="preserve">Réaliser les chaînes de cotes permettant d’assurer que les jeux </w:t>
      </w:r>
      <w:r w:rsidR="009F2EC2">
        <w:t>J1 et J2</w:t>
      </w:r>
      <w:r w:rsidR="000D11E8">
        <w:t xml:space="preserve"> sont assurés.</w:t>
      </w:r>
    </w:p>
    <w:p w:rsidR="000D11E8" w:rsidRDefault="000D11E8" w:rsidP="000D11E8"/>
    <w:p w:rsidR="009F2EC2" w:rsidRDefault="009F2EC2" w:rsidP="000D11E8"/>
    <w:p w:rsidR="009F2EC2" w:rsidRDefault="009F2EC2" w:rsidP="000D11E8"/>
    <w:p w:rsidR="009F2EC2" w:rsidRDefault="009F2EC2" w:rsidP="000D11E8"/>
    <w:p w:rsidR="009F2EC2" w:rsidRDefault="009F2EC2" w:rsidP="000D11E8"/>
    <w:p w:rsidR="009F2EC2" w:rsidRDefault="009F2EC2" w:rsidP="000D11E8"/>
    <w:p w:rsidR="000D11E8" w:rsidRDefault="000D11E8" w:rsidP="000D11E8">
      <w:pPr>
        <w:pStyle w:val="Sous-paragraphe"/>
        <w:numPr>
          <w:ilvl w:val="0"/>
          <w:numId w:val="19"/>
        </w:numPr>
      </w:pPr>
      <w:r>
        <w:lastRenderedPageBreak/>
        <w:t>Spécification géométrique des produits</w:t>
      </w:r>
    </w:p>
    <w:p w:rsidR="001141C3" w:rsidRPr="001141C3" w:rsidRDefault="001141C3" w:rsidP="001141C3"/>
    <w:p w:rsidR="00A376F7" w:rsidRDefault="00A376F7" w:rsidP="00A376F7"/>
    <w:p w:rsidR="00186B89" w:rsidRDefault="00CA59F0" w:rsidP="00CA59F0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438525" cy="5817870"/>
            <wp:effectExtent l="0" t="8572" r="952" b="953"/>
            <wp:docPr id="8" name="Image 8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38525" cy="5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F97" w:rsidRDefault="00971F97" w:rsidP="00971F97"/>
    <w:p w:rsidR="00971F97" w:rsidRDefault="00971F97" w:rsidP="00971F97">
      <w:pPr>
        <w:rPr>
          <w:lang w:bidi="en-US"/>
        </w:rPr>
      </w:pPr>
    </w:p>
    <w:p w:rsidR="00971F97" w:rsidRDefault="00DA75C5" w:rsidP="00971F97">
      <w:pPr>
        <w:pStyle w:val="Titre7"/>
      </w:pPr>
      <w:r>
        <w:t>Question 10.</w:t>
      </w:r>
      <w:r w:rsidR="00971F97">
        <w:t xml:space="preserve"> Afin d’assurer une étanchéité statique satisfaisant sur la surface de référence C (aussi numérotée</w:t>
      </w:r>
      <w:r w:rsidR="00D164CC">
        <w:t> </w:t>
      </w:r>
      <w:r w:rsidR="00971F97">
        <w:t>1 dans la partie précédente), on désire que le défaut de planéité de cette surface soit inférieur à 0,02</w:t>
      </w:r>
      <w:r w:rsidR="003F41A9">
        <w:t> </w:t>
      </w:r>
      <w:proofErr w:type="spellStart"/>
      <w:r w:rsidR="00971F97">
        <w:t>mm.</w:t>
      </w:r>
      <w:proofErr w:type="spellEnd"/>
      <w:r w:rsidR="00971F97">
        <w:t xml:space="preserve"> Ajouter cette spécification sur le dessin de définition.</w:t>
      </w:r>
    </w:p>
    <w:p w:rsidR="00971F97" w:rsidRDefault="00971F97" w:rsidP="00971F97">
      <w:pPr>
        <w:rPr>
          <w:lang w:bidi="en-US"/>
        </w:rPr>
      </w:pPr>
    </w:p>
    <w:p w:rsidR="00971F97" w:rsidRDefault="00DA75C5" w:rsidP="003F41A9">
      <w:pPr>
        <w:pStyle w:val="Titre7"/>
      </w:pPr>
      <w:r>
        <w:t>Question 11.</w:t>
      </w:r>
      <w:r w:rsidR="00971F97">
        <w:t xml:space="preserve"> </w:t>
      </w:r>
      <w:r w:rsidR="003F41A9">
        <w:t xml:space="preserve">On souhaite par ailleurs que cette surface soit localisée par rapport à la surface latérale droite avec un défaut inférieur à 0,1 </w:t>
      </w:r>
      <w:proofErr w:type="spellStart"/>
      <w:r w:rsidR="003F41A9">
        <w:t>mm.</w:t>
      </w:r>
      <w:proofErr w:type="spellEnd"/>
      <w:r w:rsidR="003F41A9">
        <w:t xml:space="preserve"> La distance théorique entre les surfaces est de 164 </w:t>
      </w:r>
      <w:proofErr w:type="spellStart"/>
      <w:r w:rsidR="003F41A9">
        <w:t>mm.</w:t>
      </w:r>
      <w:proofErr w:type="spellEnd"/>
    </w:p>
    <w:p w:rsidR="003F41A9" w:rsidRPr="003F41A9" w:rsidRDefault="003F41A9" w:rsidP="003F41A9">
      <w:pPr>
        <w:rPr>
          <w:lang w:bidi="en-US"/>
        </w:rPr>
      </w:pPr>
    </w:p>
    <w:p w:rsidR="00951C12" w:rsidRDefault="00DA75C5" w:rsidP="00951C12">
      <w:pPr>
        <w:pStyle w:val="Titre7"/>
      </w:pPr>
      <w:r>
        <w:t>Question 12.</w:t>
      </w:r>
      <w:r w:rsidR="00951C12">
        <w:t xml:space="preserve"> Expliciter la spécification suivante : </w:t>
      </w:r>
      <w:r w:rsidR="00951C12">
        <w:sym w:font="Symbol" w:char="F066"/>
      </w:r>
      <w:r w:rsidR="00951C12">
        <w:t>56 h11. Quelle différence y aurait-il si on y ajouter une exigence d’enveloppe :</w:t>
      </w:r>
      <w:r w:rsidR="00951C12" w:rsidRPr="00951C12">
        <w:t xml:space="preserve"> </w:t>
      </w:r>
      <w:r w:rsidR="00951C12">
        <w:sym w:font="Symbol" w:char="F066"/>
      </w:r>
      <w:r w:rsidR="00951C12">
        <w:t xml:space="preserve">56 </w:t>
      </w:r>
      <w:proofErr w:type="gramStart"/>
      <w:r w:rsidR="00951C12">
        <w:t xml:space="preserve">h11 </w:t>
      </w:r>
      <w:proofErr w:type="gramEnd"/>
      <w:r w:rsidR="00951C12">
        <w:rPr>
          <w:noProof/>
          <w:lang w:eastAsia="fr-FR" w:bidi="ar-SA"/>
        </w:rPr>
        <mc:AlternateContent>
          <mc:Choice Requires="wps">
            <w:drawing>
              <wp:inline distT="0" distB="0" distL="0" distR="0" wp14:anchorId="41B8F21A" wp14:editId="6F2CA66F">
                <wp:extent cx="149225" cy="149225"/>
                <wp:effectExtent l="0" t="0" r="22225" b="22225"/>
                <wp:docPr id="9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9225" cy="1492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C12" w:rsidRPr="00951C12" w:rsidRDefault="00951C12" w:rsidP="00951C1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14"/>
                              </w:rPr>
                            </w:pPr>
                            <w:r w:rsidRPr="00951C12">
                              <w:rPr>
                                <w:b/>
                                <w:color w:val="000000" w:themeColor="text1"/>
                                <w:sz w:val="14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id="Ellipse 9" o:spid="_x0000_s1055" style="width:11.75pt;height:11.7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" fillcolor="white [3212]" strokecolor="black [3213]" strokeweight="1pt">
                <v:textbox inset="0,0,0,0">
                  <w:txbxContent>
                    <w:p w:rsidR="00951C12" w:rsidRPr="00951C12" w:rsidRDefault="00951C12" w:rsidP="00951C12">
                      <w:pPr>
                        <w:jc w:val="center"/>
                        <w:rPr>
                          <w:b/>
                          <w:color w:val="000000" w:themeColor="text1"/>
                          <w:sz w:val="14"/>
                        </w:rPr>
                      </w:pPr>
                      <w:r w:rsidRPr="00951C12">
                        <w:rPr>
                          <w:b/>
                          <w:color w:val="000000" w:themeColor="text1"/>
                          <w:sz w:val="14"/>
                        </w:rPr>
                        <w:t>E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="00951C12">
        <w:t>.</w:t>
      </w:r>
      <w:r w:rsidR="00D164CC">
        <w:t xml:space="preserve"> On pourra utiliser le document ci-dessous.</w:t>
      </w:r>
    </w:p>
    <w:p w:rsidR="00D164CC" w:rsidRPr="00D164CC" w:rsidRDefault="00D164CC" w:rsidP="00D164CC">
      <w:pPr>
        <w:jc w:val="center"/>
        <w:rPr>
          <w:lang w:bidi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191314" cy="6725217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522" cy="672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C12" w:rsidRPr="00951C12" w:rsidRDefault="00951C12" w:rsidP="00951C12">
      <w:pPr>
        <w:rPr>
          <w:lang w:bidi="en-US"/>
        </w:rPr>
      </w:pPr>
    </w:p>
    <w:p w:rsidR="007614F9" w:rsidRDefault="007614F9" w:rsidP="007614F9">
      <w:pPr>
        <w:pStyle w:val="Titre7"/>
      </w:pPr>
      <w:r>
        <w:t>Question </w:t>
      </w:r>
      <w:r w:rsidR="00DA75C5">
        <w:t>13.</w:t>
      </w:r>
      <w:r>
        <w:t xml:space="preserve"> Expliciter les désignations suivantes :</w:t>
      </w:r>
    </w:p>
    <w:p w:rsidR="007614F9" w:rsidRPr="007614F9" w:rsidRDefault="007614F9" w:rsidP="007614F9">
      <w:pPr>
        <w:rPr>
          <w:lang w:bidi="en-US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586"/>
        <w:gridCol w:w="2586"/>
        <w:gridCol w:w="2587"/>
        <w:gridCol w:w="2587"/>
      </w:tblGrid>
      <w:tr w:rsidR="007614F9" w:rsidTr="007614F9">
        <w:trPr>
          <w:jc w:val="center"/>
        </w:trPr>
        <w:tc>
          <w:tcPr>
            <w:tcW w:w="2586" w:type="dxa"/>
            <w:vAlign w:val="center"/>
          </w:tcPr>
          <w:p w:rsidR="007614F9" w:rsidRDefault="007614F9" w:rsidP="007614F9">
            <w:pPr>
              <w:jc w:val="center"/>
              <w:rPr>
                <w:lang w:bidi="en-US"/>
              </w:rPr>
            </w:pPr>
            <w:r w:rsidRPr="007614F9">
              <w:rPr>
                <w:noProof/>
                <w:lang w:eastAsia="fr-FR"/>
              </w:rPr>
              <w:drawing>
                <wp:inline distT="0" distB="0" distL="0" distR="0" wp14:anchorId="503061BA" wp14:editId="6B21EA7E">
                  <wp:extent cx="695325" cy="428625"/>
                  <wp:effectExtent l="0" t="0" r="9525" b="952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6" w:type="dxa"/>
            <w:vAlign w:val="center"/>
          </w:tcPr>
          <w:p w:rsidR="007614F9" w:rsidRDefault="007614F9" w:rsidP="007614F9">
            <w:pPr>
              <w:jc w:val="center"/>
              <w:rPr>
                <w:lang w:bidi="en-US"/>
              </w:rPr>
            </w:pPr>
            <w:r w:rsidRPr="007614F9">
              <w:rPr>
                <w:noProof/>
                <w:lang w:eastAsia="fr-FR"/>
              </w:rPr>
              <w:drawing>
                <wp:inline distT="0" distB="0" distL="0" distR="0" wp14:anchorId="2CEEB21C" wp14:editId="5C339B09">
                  <wp:extent cx="933450" cy="2667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7" w:type="dxa"/>
            <w:vAlign w:val="center"/>
          </w:tcPr>
          <w:p w:rsidR="007614F9" w:rsidRDefault="007614F9" w:rsidP="007614F9">
            <w:pPr>
              <w:jc w:val="center"/>
              <w:rPr>
                <w:lang w:bidi="en-US"/>
              </w:rPr>
            </w:pPr>
            <w:r w:rsidRPr="007614F9">
              <w:rPr>
                <w:noProof/>
                <w:lang w:eastAsia="fr-FR"/>
              </w:rPr>
              <w:drawing>
                <wp:inline distT="0" distB="0" distL="0" distR="0" wp14:anchorId="6C783F4E" wp14:editId="0F230716">
                  <wp:extent cx="790575" cy="323850"/>
                  <wp:effectExtent l="0" t="0" r="9525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7" w:type="dxa"/>
            <w:vAlign w:val="center"/>
          </w:tcPr>
          <w:p w:rsidR="007614F9" w:rsidRDefault="007614F9" w:rsidP="007614F9">
            <w:pPr>
              <w:jc w:val="center"/>
              <w:rPr>
                <w:lang w:bidi="en-US"/>
              </w:rPr>
            </w:pPr>
            <w:r w:rsidRPr="007614F9">
              <w:rPr>
                <w:noProof/>
                <w:lang w:eastAsia="fr-FR"/>
              </w:rPr>
              <w:drawing>
                <wp:inline distT="0" distB="0" distL="0" distR="0" wp14:anchorId="67724F98" wp14:editId="27645662">
                  <wp:extent cx="1066800" cy="514350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14F9" w:rsidRPr="007614F9" w:rsidRDefault="007614F9" w:rsidP="007614F9">
      <w:pPr>
        <w:rPr>
          <w:lang w:bidi="en-US"/>
        </w:rPr>
      </w:pPr>
    </w:p>
    <w:p w:rsidR="007614F9" w:rsidRPr="003F41A9" w:rsidRDefault="007614F9" w:rsidP="007614F9">
      <w:pPr>
        <w:rPr>
          <w:lang w:bidi="en-US"/>
        </w:rPr>
      </w:pPr>
    </w:p>
    <w:p w:rsidR="00951C12" w:rsidRPr="00951C12" w:rsidRDefault="00951C12" w:rsidP="00951C12">
      <w:pPr>
        <w:rPr>
          <w:lang w:bidi="en-US"/>
        </w:rPr>
      </w:pPr>
    </w:p>
    <w:p w:rsidR="00951C12" w:rsidRPr="003F41A9" w:rsidRDefault="00951C12" w:rsidP="00951C12">
      <w:pPr>
        <w:rPr>
          <w:lang w:bidi="en-US"/>
        </w:rPr>
      </w:pPr>
    </w:p>
    <w:p w:rsidR="003F41A9" w:rsidRPr="003F41A9" w:rsidRDefault="003F41A9" w:rsidP="003F41A9">
      <w:pPr>
        <w:rPr>
          <w:lang w:bidi="en-US"/>
        </w:rPr>
      </w:pPr>
    </w:p>
    <w:p w:rsidR="00971F97" w:rsidRDefault="00971F97" w:rsidP="00971F97"/>
    <w:p w:rsidR="00971F97" w:rsidRPr="00A376F7" w:rsidRDefault="00971F97" w:rsidP="00971F97"/>
    <w:sectPr w:rsidR="00971F97" w:rsidRPr="00A376F7" w:rsidSect="000C13B3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7" w:h="16840" w:code="9"/>
      <w:pgMar w:top="1134" w:right="850" w:bottom="1134" w:left="851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475F" w:rsidRPr="00DC02BB" w:rsidRDefault="0001475F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01475F" w:rsidRPr="00DC02BB" w:rsidRDefault="0001475F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32D9" w:rsidRDefault="008B32D9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6C0E" w:rsidRPr="00DC02BB" w:rsidRDefault="0011323B" w:rsidP="008A1289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r w:rsidRPr="004E4C14">
      <w:rPr>
        <w:sz w:val="16"/>
        <w:szCs w:val="16"/>
      </w:rPr>
      <w:fldChar w:fldCharType="begin"/>
    </w:r>
    <w:r w:rsidRPr="004E4C14">
      <w:rPr>
        <w:sz w:val="16"/>
        <w:szCs w:val="16"/>
      </w:rPr>
      <w:instrText xml:space="preserve"> FILENAME  \* MERGEFORMAT </w:instrText>
    </w:r>
    <w:r w:rsidRPr="004E4C14">
      <w:rPr>
        <w:sz w:val="16"/>
        <w:szCs w:val="16"/>
      </w:rPr>
      <w:fldChar w:fldCharType="separate"/>
    </w:r>
    <w:r w:rsidR="00CA6EE6" w:rsidRPr="00CA6EE6">
      <w:rPr>
        <w:rFonts w:eastAsiaTheme="minorHAnsi" w:cs="Calibri"/>
        <w:noProof/>
        <w:sz w:val="16"/>
        <w:szCs w:val="16"/>
      </w:rPr>
      <w:t>DS__</w:t>
    </w:r>
    <w:r w:rsidR="00CA6EE6">
      <w:rPr>
        <w:noProof/>
        <w:sz w:val="16"/>
        <w:szCs w:val="16"/>
      </w:rPr>
      <w:t>Cotation</w:t>
    </w:r>
    <w:r w:rsidRPr="004E4C14">
      <w:rPr>
        <w:rFonts w:eastAsiaTheme="minorHAnsi" w:cs="Calibri"/>
        <w:noProof/>
        <w:sz w:val="16"/>
        <w:szCs w:val="16"/>
      </w:rPr>
      <w:fldChar w:fldCharType="end"/>
    </w:r>
    <w:r w:rsidR="00FA6C0E" w:rsidRPr="00DC02BB">
      <w:rPr>
        <w:rFonts w:eastAsiaTheme="minorHAnsi" w:cs="Calibri"/>
        <w:sz w:val="16"/>
        <w:szCs w:val="16"/>
      </w:rPr>
      <w:tab/>
    </w:r>
    <w:r w:rsidR="00FA6C0E" w:rsidRPr="00DC02BB">
      <w:rPr>
        <w:rFonts w:eastAsiaTheme="minorHAnsi" w:cs="Calibri"/>
        <w:sz w:val="16"/>
        <w:szCs w:val="16"/>
      </w:rPr>
      <w:tab/>
    </w:r>
    <w:r w:rsidR="00FA6C0E" w:rsidRPr="00DC02BB">
      <w:rPr>
        <w:rFonts w:eastAsiaTheme="minorHAnsi" w:cs="Calibri"/>
        <w:sz w:val="16"/>
        <w:szCs w:val="16"/>
      </w:rPr>
      <w:tab/>
    </w:r>
    <w:r w:rsidR="00D22F5F" w:rsidRPr="00DC02BB">
      <w:rPr>
        <w:rFonts w:eastAsiaTheme="minorHAnsi" w:cs="Calibri"/>
        <w:b/>
        <w:sz w:val="24"/>
        <w:szCs w:val="24"/>
      </w:rPr>
      <w:fldChar w:fldCharType="begin"/>
    </w:r>
    <w:r w:rsidR="00FA6C0E" w:rsidRPr="00DC02BB">
      <w:rPr>
        <w:rFonts w:eastAsiaTheme="minorHAnsi" w:cs="Calibri"/>
        <w:b/>
        <w:sz w:val="24"/>
        <w:szCs w:val="24"/>
      </w:rPr>
      <w:instrText xml:space="preserve"> PAGE </w:instrText>
    </w:r>
    <w:r w:rsidR="00D22F5F" w:rsidRPr="00DC02BB">
      <w:rPr>
        <w:rFonts w:eastAsiaTheme="minorHAnsi" w:cs="Calibri"/>
        <w:b/>
        <w:sz w:val="24"/>
        <w:szCs w:val="24"/>
      </w:rPr>
      <w:fldChar w:fldCharType="separate"/>
    </w:r>
    <w:r w:rsidR="008B32D9">
      <w:rPr>
        <w:rFonts w:eastAsiaTheme="minorHAnsi" w:cs="Calibri"/>
        <w:b/>
        <w:noProof/>
        <w:sz w:val="24"/>
        <w:szCs w:val="24"/>
      </w:rPr>
      <w:t>1</w:t>
    </w:r>
    <w:r w:rsidR="00D22F5F" w:rsidRPr="00DC02BB">
      <w:rPr>
        <w:rFonts w:eastAsiaTheme="minorHAnsi" w:cs="Calibri"/>
        <w:b/>
        <w:sz w:val="24"/>
        <w:szCs w:val="24"/>
      </w:rPr>
      <w:fldChar w:fldCharType="end"/>
    </w:r>
    <w:r w:rsidR="00FA6C0E" w:rsidRPr="00DC02BB">
      <w:rPr>
        <w:rFonts w:eastAsiaTheme="minorHAnsi" w:cs="Calibri"/>
        <w:b/>
        <w:sz w:val="24"/>
        <w:szCs w:val="24"/>
      </w:rPr>
      <w:t>/</w:t>
    </w:r>
    <w:r w:rsidR="0001475F">
      <w:fldChar w:fldCharType="begin"/>
    </w:r>
    <w:r w:rsidR="0001475F">
      <w:instrText xml:space="preserve"> NUMPAGES  \* MERGEFORMAT </w:instrText>
    </w:r>
    <w:r w:rsidR="0001475F">
      <w:fldChar w:fldCharType="separate"/>
    </w:r>
    <w:r w:rsidR="008B32D9" w:rsidRPr="008B32D9">
      <w:rPr>
        <w:rFonts w:eastAsiaTheme="minorHAnsi" w:cs="Calibri"/>
        <w:b/>
        <w:noProof/>
        <w:sz w:val="24"/>
        <w:szCs w:val="24"/>
      </w:rPr>
      <w:t>4</w:t>
    </w:r>
    <w:r w:rsidR="0001475F">
      <w:rPr>
        <w:rFonts w:eastAsiaTheme="minorHAnsi" w:cs="Calibri"/>
        <w:b/>
        <w:noProof/>
        <w:sz w:val="24"/>
        <w:szCs w:val="24"/>
      </w:rPr>
      <w:fldChar w:fldCharType="end"/>
    </w:r>
  </w:p>
  <w:p w:rsidR="00FA6C0E" w:rsidRPr="00DC02BB" w:rsidRDefault="00FA6C0E">
    <w:pPr>
      <w:pStyle w:val="Pieddepage"/>
      <w:rPr>
        <w:rFonts w:asciiTheme="minorHAnsi" w:eastAsiaTheme="minorHAnsi" w:hAnsiTheme="minorHAnsi" w:cstheme="minorBidi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32D9" w:rsidRDefault="008B32D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475F" w:rsidRPr="00DC02BB" w:rsidRDefault="0001475F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01475F" w:rsidRPr="00DC02BB" w:rsidRDefault="0001475F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32D9" w:rsidRDefault="008B32D9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6C0E" w:rsidRPr="00DC02BB" w:rsidRDefault="00C926C8" w:rsidP="000C13B3">
    <w:pPr>
      <w:pStyle w:val="En-tte"/>
      <w:pBdr>
        <w:bottom w:val="single" w:sz="4" w:space="1" w:color="auto"/>
      </w:pBdr>
      <w:rPr>
        <w:rFonts w:eastAsiaTheme="minorHAnsi" w:cs="Calibri"/>
        <w:sz w:val="24"/>
        <w:szCs w:val="24"/>
      </w:rPr>
    </w:pPr>
    <w:r>
      <w:rPr>
        <w:rFonts w:eastAsiaTheme="minorHAnsi" w:cs="Calibri"/>
        <w:noProof/>
        <w:sz w:val="24"/>
        <w:szCs w:val="24"/>
        <w:lang w:eastAsia="fr-FR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B055292" wp14:editId="563D7C1C">
              <wp:simplePos x="0" y="0"/>
              <wp:positionH relativeFrom="column">
                <wp:posOffset>6116691</wp:posOffset>
              </wp:positionH>
              <wp:positionV relativeFrom="paragraph">
                <wp:posOffset>-55880</wp:posOffset>
              </wp:positionV>
              <wp:extent cx="281940" cy="267970"/>
              <wp:effectExtent l="0" t="0" r="22860" b="17780"/>
              <wp:wrapNone/>
              <wp:docPr id="20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81940" cy="267970"/>
                        <a:chOff x="2604" y="1188"/>
                        <a:chExt cx="5904" cy="5984"/>
                      </a:xfrm>
                    </wpg:grpSpPr>
                    <wps:wsp>
                      <wps:cNvPr id="21" name="AutoShape 2"/>
                      <wps:cNvCnPr>
                        <a:cxnSpLocks noChangeShapeType="1"/>
                      </wps:cNvCnPr>
                      <wps:spPr bwMode="auto">
                        <a:xfrm>
                          <a:off x="2980" y="2700"/>
                          <a:ext cx="1768" cy="102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2" name="Group 3"/>
                      <wpg:cNvGrpSpPr>
                        <a:grpSpLocks/>
                      </wpg:cNvGrpSpPr>
                      <wpg:grpSpPr bwMode="auto">
                        <a:xfrm>
                          <a:off x="2604" y="1188"/>
                          <a:ext cx="5904" cy="5984"/>
                          <a:chOff x="2084" y="1308"/>
                          <a:chExt cx="5904" cy="5984"/>
                        </a:xfrm>
                      </wpg:grpSpPr>
                      <wps:wsp>
                        <wps:cNvPr id="23" name="AutoShape 4"/>
                        <wps:cNvCnPr>
                          <a:cxnSpLocks noChangeShapeType="1"/>
                        </wps:cNvCnPr>
                        <wps:spPr bwMode="auto">
                          <a:xfrm>
                            <a:off x="4228" y="1308"/>
                            <a:ext cx="0" cy="253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5"/>
                        <wps:cNvCnPr>
                          <a:cxnSpLocks noChangeShapeType="1"/>
                        </wps:cNvCnPr>
                        <wps:spPr bwMode="auto">
                          <a:xfrm>
                            <a:off x="5028" y="1308"/>
                            <a:ext cx="1488" cy="121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AutoShape 6"/>
                        <wps:cNvCnPr>
                          <a:cxnSpLocks noChangeShapeType="1"/>
                        </wps:cNvCnPr>
                        <wps:spPr bwMode="auto">
                          <a:xfrm>
                            <a:off x="5028" y="2295"/>
                            <a:ext cx="824" cy="61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AutoShape 7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0" y="2108"/>
                            <a:ext cx="1768" cy="71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AutoShape 8"/>
                        <wps:cNvCnPr>
                          <a:cxnSpLocks noChangeShapeType="1"/>
                        </wps:cNvCnPr>
                        <wps:spPr bwMode="auto">
                          <a:xfrm flipV="1">
                            <a:off x="3300" y="2908"/>
                            <a:ext cx="928" cy="37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0" y="3900"/>
                            <a:ext cx="296" cy="190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AutoShape 10"/>
                        <wps:cNvCnPr>
                          <a:cxnSpLocks noChangeShapeType="1"/>
                        </wps:cNvCnPr>
                        <wps:spPr bwMode="auto">
                          <a:xfrm flipH="1">
                            <a:off x="3300" y="4292"/>
                            <a:ext cx="128" cy="102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AutoShape 11"/>
                        <wps:cNvCnPr>
                          <a:cxnSpLocks noChangeShapeType="1"/>
                        </wps:cNvCnPr>
                        <wps:spPr bwMode="auto">
                          <a:xfrm flipH="1">
                            <a:off x="6633" y="3279"/>
                            <a:ext cx="136" cy="101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AutoShape 12"/>
                        <wps:cNvCnPr>
                          <a:cxnSpLocks noChangeShapeType="1"/>
                        </wps:cNvCnPr>
                        <wps:spPr bwMode="auto">
                          <a:xfrm flipH="1">
                            <a:off x="7300" y="2820"/>
                            <a:ext cx="296" cy="18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AutoShape 13"/>
                        <wps:cNvCnPr>
                          <a:cxnSpLocks noChangeShapeType="1"/>
                        </wps:cNvCnPr>
                        <wps:spPr bwMode="auto">
                          <a:xfrm flipH="1">
                            <a:off x="5788" y="5316"/>
                            <a:ext cx="984" cy="39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AutoShap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5788" y="5804"/>
                            <a:ext cx="1808" cy="68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AutoShape 15"/>
                        <wps:cNvCnPr>
                          <a:cxnSpLocks noChangeShapeType="1"/>
                        </wps:cNvCnPr>
                        <wps:spPr bwMode="auto">
                          <a:xfrm>
                            <a:off x="4228" y="5708"/>
                            <a:ext cx="800" cy="64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AutoShape 16"/>
                        <wps:cNvCnPr>
                          <a:cxnSpLocks noChangeShapeType="1"/>
                        </wps:cNvCnPr>
                        <wps:spPr bwMode="auto">
                          <a:xfrm>
                            <a:off x="3556" y="6092"/>
                            <a:ext cx="1472" cy="120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4228" y="1308"/>
                            <a:ext cx="80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5028" y="1308"/>
                            <a:ext cx="0" cy="20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AutoShape 19"/>
                        <wps:cNvCnPr>
                          <a:cxnSpLocks noChangeShapeType="1"/>
                        </wps:cNvCnPr>
                        <wps:spPr bwMode="auto">
                          <a:xfrm flipV="1">
                            <a:off x="5028" y="2108"/>
                            <a:ext cx="2160" cy="12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AutoShape 20"/>
                        <wps:cNvCnPr>
                          <a:cxnSpLocks noChangeShapeType="1"/>
                        </wps:cNvCnPr>
                        <wps:spPr bwMode="auto">
                          <a:xfrm>
                            <a:off x="7188" y="2108"/>
                            <a:ext cx="408" cy="71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AutoShape 21"/>
                        <wps:cNvCnPr>
                          <a:cxnSpLocks noChangeShapeType="1"/>
                        </wps:cNvCnPr>
                        <wps:spPr bwMode="auto">
                          <a:xfrm flipH="1">
                            <a:off x="5788" y="2820"/>
                            <a:ext cx="1808" cy="102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AutoShape 22"/>
                        <wps:cNvCnPr>
                          <a:cxnSpLocks noChangeShapeType="1"/>
                        </wps:cNvCnPr>
                        <wps:spPr bwMode="auto">
                          <a:xfrm>
                            <a:off x="5788" y="3844"/>
                            <a:ext cx="2200" cy="124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AutoShape 23"/>
                        <wps:cNvCnPr>
                          <a:cxnSpLocks noChangeShapeType="1"/>
                        </wps:cNvCnPr>
                        <wps:spPr bwMode="auto">
                          <a:xfrm flipH="1">
                            <a:off x="7596" y="5092"/>
                            <a:ext cx="392" cy="71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AutoShape 24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4" y="2820"/>
                            <a:ext cx="376" cy="6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AutoShape 25"/>
                        <wps:cNvCnPr>
                          <a:cxnSpLocks noChangeShapeType="1"/>
                        </wps:cNvCnPr>
                        <wps:spPr bwMode="auto">
                          <a:xfrm>
                            <a:off x="2084" y="3492"/>
                            <a:ext cx="2144" cy="12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AutoShape 26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0" y="4764"/>
                            <a:ext cx="1768" cy="104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AutoShape 27"/>
                        <wps:cNvCnPr>
                          <a:cxnSpLocks noChangeShapeType="1"/>
                        </wps:cNvCnPr>
                        <wps:spPr bwMode="auto">
                          <a:xfrm>
                            <a:off x="5028" y="5228"/>
                            <a:ext cx="0" cy="206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AutoShape 28"/>
                        <wps:cNvCnPr>
                          <a:cxnSpLocks noChangeShapeType="1"/>
                        </wps:cNvCnPr>
                        <wps:spPr bwMode="auto">
                          <a:xfrm>
                            <a:off x="5028" y="7292"/>
                            <a:ext cx="76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AutoShape 29"/>
                        <wps:cNvCnPr>
                          <a:cxnSpLocks noChangeShapeType="1"/>
                        </wps:cNvCnPr>
                        <wps:spPr bwMode="auto">
                          <a:xfrm>
                            <a:off x="5788" y="4764"/>
                            <a:ext cx="0" cy="252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AutoShape 30"/>
                        <wps:cNvCnPr>
                          <a:cxnSpLocks noChangeShapeType="1"/>
                        </wps:cNvCnPr>
                        <wps:spPr bwMode="auto">
                          <a:xfrm>
                            <a:off x="5788" y="4764"/>
                            <a:ext cx="1808" cy="104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AutoShape 31"/>
                        <wps:cNvCnPr>
                          <a:cxnSpLocks noChangeShapeType="1"/>
                        </wps:cNvCnPr>
                        <wps:spPr bwMode="auto">
                          <a:xfrm flipH="1">
                            <a:off x="2852" y="5228"/>
                            <a:ext cx="2176" cy="126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AutoShape 32"/>
                        <wps:cNvCnPr>
                          <a:cxnSpLocks noChangeShapeType="1"/>
                        </wps:cNvCnPr>
                        <wps:spPr bwMode="auto">
                          <a:xfrm>
                            <a:off x="2460" y="5804"/>
                            <a:ext cx="392" cy="68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481.65pt;margin-top:-4.4pt;width:22.2pt;height:21.1pt;z-index:251658240" coordorigin="2604,1188" coordsize="5904,5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980;top:2700;width:1768;height:10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bzXcQAAADbAAAADwAAAGRycy9kb3ducmV2LnhtbESPQWuDQBSE74X8h+UFcilxNYfWmKyS&#10;FgKltyYheHy4Lypx34q7Gvvvu4VCj8PMfMPsi9l0YqLBtZYVJFEMgriyuuVaweV8XKcgnEfW2Fkm&#10;Bd/koMgXT3vMtH3wF00nX4sAYZehgsb7PpPSVQ0ZdJHtiYN3s4NBH+RQSz3gI8BNJzdx/CINthwW&#10;GuzpvaHqfhqNgrH7fD6PV59M9dv0eku3aTmXTqnVcj7sQHia/X/4r/2hFWwS+P0SfoD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RvNdxAAAANsAAAAPAAAAAAAAAAAA&#10;AAAAAKECAABkcnMvZG93bnJldi54bWxQSwUGAAAAAAQABAD5AAAAkgMAAAAA&#10;" strokeweight="1pt"/>
              <v:group id="Group 3" o:spid="_x0000_s1028" style="position:absolute;left:2604;top:1188;width:5904;height:5984" coordorigin="2084,1308" coordsize="5904,5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<v:shape id="AutoShape 4" o:spid="_x0000_s1029" type="#_x0000_t32" style="position:absolute;left:4228;top:1308;width:0;height:25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jIscMAAADbAAAADwAAAGRycy9kb3ducmV2LnhtbESPQYvCMBSE7wv7H8ITvCxrqsJaq1FW&#10;QRBvW2Xx+GiebbF5KU1a6783guBxmJlvmOW6N5XoqHGlZQXjUQSCOLO65FzB6bj7jkE4j6yxskwK&#10;7uRgvfr8WGKi7Y3/qEt9LgKEXYIKCu/rREqXFWTQjWxNHLyLbQz6IJtc6gZvAW4qOYmiH2mw5LBQ&#10;YE3bgrJr2hoFbXX4Orb/ftzlm252iefxuT87pYaD/ncBwlPv3+FXe68VTKbw/BJ+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jYyLHDAAAA2wAAAA8AAAAAAAAAAAAA&#10;AAAAoQIAAGRycy9kb3ducmV2LnhtbFBLBQYAAAAABAAEAPkAAACRAwAAAAA=&#10;" strokeweight="1pt"/>
                <v:shape id="AutoShape 5" o:spid="_x0000_s1030" type="#_x0000_t32" style="position:absolute;left:5028;top:1308;width:1488;height:12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FQxcMAAADbAAAADwAAAGRycy9kb3ducmV2LnhtbESPQYvCMBSE7wv7H8ITvCxrqshaq1FW&#10;QRBvW2Xx+GiebbF5KU1a6783guBxmJlvmOW6N5XoqHGlZQXjUQSCOLO65FzB6bj7jkE4j6yxskwK&#10;7uRgvfr8WGKi7Y3/qEt9LgKEXYIKCu/rREqXFWTQjWxNHLyLbQz6IJtc6gZvAW4qOYmiH2mw5LBQ&#10;YE3bgrJr2hoFbXX4Orb/ftzlm252iefxuT87pYaD/ncBwlPv3+FXe68VTKbw/BJ+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xUMXDAAAA2wAAAA8AAAAAAAAAAAAA&#10;AAAAoQIAAGRycy9kb3ducmV2LnhtbFBLBQYAAAAABAAEAPkAAACRAwAAAAA=&#10;" strokeweight="1pt"/>
                <v:shape id="AutoShape 6" o:spid="_x0000_s1031" type="#_x0000_t32" style="position:absolute;left:5028;top:2295;width:824;height:6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31XsMAAADbAAAADwAAAGRycy9kb3ducmV2LnhtbESPQYvCMBSE7wv7H8ITvCxrquBaq1FW&#10;QRBvW2Xx+GiebbF5KU1a6783guBxmJlvmOW6N5XoqHGlZQXjUQSCOLO65FzB6bj7jkE4j6yxskwK&#10;7uRgvfr8WGKi7Y3/qEt9LgKEXYIKCu/rREqXFWTQjWxNHLyLbQz6IJtc6gZvAW4qOYmiH2mw5LBQ&#10;YE3bgrJr2hoFbXX4Orb/ftzlm252iefxuT87pYaD/ncBwlPv3+FXe68VTKbw/BJ+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99V7DAAAA2wAAAA8AAAAAAAAAAAAA&#10;AAAAoQIAAGRycy9kb3ducmV2LnhtbFBLBQYAAAAABAAEAPkAAACRAwAAAAA=&#10;" strokeweight="1pt"/>
                <v:shape id="AutoShape 7" o:spid="_x0000_s1032" type="#_x0000_t32" style="position:absolute;left:2460;top:2108;width:1768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TGD8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jCP4f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VMYPwQAAANsAAAAPAAAAAAAAAAAAAAAA&#10;AKECAABkcnMvZG93bnJldi54bWxQSwUGAAAAAAQABAD5AAAAjwMAAAAA&#10;" strokeweight="1pt"/>
                <v:shape id="AutoShape 8" o:spid="_x0000_s1033" type="#_x0000_t32" style="position:absolute;left:3300;top:2908;width:928;height:3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hjlMIAAADbAAAADwAAAGRycy9kb3ducmV2LnhtbESPT4vCMBTE74LfITzBi2iqi3+oRhFB&#10;8CRsFfT4aJ5tsXmpTWzrt98sLOxxmJnfMJtdZ0rRUO0KywqmkwgEcWp1wZmC6+U4XoFwHlljaZkU&#10;fMjBbtvvbTDWtuVvahKfiQBhF6OC3PsqltKlORl0E1sRB+9ha4M+yDqTusY2wE0pZ1G0kAYLDgs5&#10;VnTIKX0mb6PgPB8tmsa/Rg7Pd2yTG8u2/FJqOOj2axCeOv8f/muftILZEn6/hB8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xhjlMIAAADbAAAADwAAAAAAAAAAAAAA&#10;AAChAgAAZHJzL2Rvd25yZXYueG1sUEsFBgAAAAAEAAQA+QAAAJADAAAAAA==&#10;" strokeweight="1pt"/>
                <v:shape id="AutoShape 9" o:spid="_x0000_s1034" type="#_x0000_t32" style="position:absolute;left:2460;top:3900;width:296;height:190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f35sAAAADbAAAADwAAAGRycy9kb3ducmV2LnhtbERPTWuDQBC9F/oflinkEuJaQ0MwrhIC&#10;hZ6EmkB7HNyJSt1Z627V/PvuIZDj431nxWJ6MdHoOssKXqMYBHFtdceNgsv5fbMH4Tyyxt4yKbiR&#10;gyJ/fsow1XbmT5oq34gQwi5FBa33Qyqlq1sy6CI7EAfuakeDPsCxkXrEOYSbXiZxvJMGOw4NLQ50&#10;aqn+qf6MgvJtvZsm/7t2WH7jXH2xnPutUquX5XgA4WnxD/Hd/aEVJGFs+BJ+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H9+bAAAAA2wAAAA8AAAAAAAAAAAAAAAAA&#10;oQIAAGRycy9kb3ducmV2LnhtbFBLBQYAAAAABAAEAPkAAACOAwAAAAA=&#10;" strokeweight="1pt"/>
                <v:shape id="AutoShape 10" o:spid="_x0000_s1035" type="#_x0000_t32" style="position:absolute;left:3300;top:4292;width:12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tSfcEAAADbAAAADwAAAGRycy9kb3ducmV2LnhtbESPQYvCMBSE74L/ITzBi2iqi6LVKCII&#10;noStgh4fzbMtNi+1iW3995uFhT0OM/MNs9l1phQN1a6wrGA6iUAQp1YXnCm4Xo7jJQjnkTWWlknB&#10;hxzstv3eBmNtW/6mJvGZCBB2MSrIva9iKV2ak0E3sRVx8B62NuiDrDOpa2wD3JRyFkULabDgsJBj&#10;RYec0mfyNgrO89Giafxr5PB8xza5sWzLL6WGg26/BuGp8//hv/ZJK5it4P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y1J9wQAAANsAAAAPAAAAAAAAAAAAAAAA&#10;AKECAABkcnMvZG93bnJldi54bWxQSwUGAAAAAAQABAD5AAAAjwMAAAAA&#10;" strokeweight="1pt"/>
                <v:shape id="AutoShape 11" o:spid="_x0000_s1036" type="#_x0000_t32" style="position:absolute;left:6633;top:3279;width:136;height:10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htPb4AAADbAAAADwAAAGRycy9kb3ducmV2LnhtbERPTYvCMBC9C/6HMIIXWVMVy9I1igiC&#10;J8Eq6HFoZttiM6lNbOu/NwfB4+N9rza9qURLjSstK5hNIxDEmdUl5wou5/3PLwjnkTVWlknBixxs&#10;1sPBChNtOz5Rm/pchBB2CSoovK8TKV1WkEE3tTVx4P5tY9AH2ORSN9iFcFPJeRTF0mDJoaHAmnYF&#10;Zff0aRQcl5O4bf1j4vB4wy69suyqhVLjUb/9A+Gp91/xx33QChZhffgSfoBcv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5KG09vgAAANsAAAAPAAAAAAAAAAAAAAAAAKEC&#10;AABkcnMvZG93bnJldi54bWxQSwUGAAAAAAQABAD5AAAAjAMAAAAA&#10;" strokeweight="1pt"/>
                <v:shape id="AutoShape 12" o:spid="_x0000_s1037" type="#_x0000_t32" style="position:absolute;left:7300;top:2820;width:296;height:18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TIpsEAAADbAAAADwAAAGRycy9kb3ducmV2LnhtbESPQYvCMBSE74L/ITxhL6KpiiLVKCIs&#10;eBKsgh4fzbMtNi+1ybbdf28EweMwM98w621nStFQ7QrLCibjCARxanXBmYLL+Xe0BOE8ssbSMin4&#10;JwfbTb+3xljblk/UJD4TAcIuRgW591UspUtzMujGtiIO3t3WBn2QdSZ1jW2Am1JOo2ghDRYcFnKs&#10;aJ9T+kj+jILjfLhoGv8cOjzesE2uLNtyptTPoNutQHjq/Df8aR+0gtkE3l/CD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ZMimwQAAANsAAAAPAAAAAAAAAAAAAAAA&#10;AKECAABkcnMvZG93bnJldi54bWxQSwUGAAAAAAQABAD5AAAAjwMAAAAA&#10;" strokeweight="1pt"/>
                <v:shape id="AutoShape 13" o:spid="_x0000_s1038" type="#_x0000_t32" style="position:absolute;left:5788;top:5316;width:984;height:3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ZW0cEAAADbAAAADwAAAGRycy9kb3ducmV2LnhtbESPQYvCMBSE74L/ITzBi2i6iiLVKCII&#10;ngS7gh4fzbMtNi+1ybb13xtB2OMwM98w621nStFQ7QrLCn4mEQji1OqCMwWX38N4CcJ5ZI2lZVLw&#10;IgfbTb+3xljbls/UJD4TAcIuRgW591UspUtzMugmtiIO3t3WBn2QdSZ1jW2Am1JOo2ghDRYcFnKs&#10;aJ9T+kj+jILTfLRoGv8cOTzdsE2uLNtyptRw0O1WIDx1/j/8bR+1gtkUPl/CD5Cb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tlbRwQAAANsAAAAPAAAAAAAAAAAAAAAA&#10;AKECAABkcnMvZG93bnJldi54bWxQSwUGAAAAAAQABAD5AAAAjwMAAAAA&#10;" strokeweight="1pt"/>
                <v:shape id="AutoShape 14" o:spid="_x0000_s1039" type="#_x0000_t32" style="position:absolute;left:5788;top:5804;width:1808;height:6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rzSsEAAADbAAAADwAAAGRycy9kb3ducmV2LnhtbESPQYvCMBSE74L/ITxhL6KpFkWqUUQQ&#10;PAlbF9bjo3m2xealNrHt/vuNIHgcZuYbZrPrTSVaalxpWcFsGoEgzqwuOVfwczlOViCcR9ZYWSYF&#10;f+Rgtx0ONpho2/E3tanPRYCwS1BB4X2dSOmyggy6qa2Jg3ezjUEfZJNL3WAX4KaS8yhaSoMlh4UC&#10;azoUlN3Tp1FwXoyXbesfY4fnK3bpL8uuipX6GvX7NQhPvf+E3+2TVhDH8PoSfoDc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+vNKwQAAANsAAAAPAAAAAAAAAAAAAAAA&#10;AKECAABkcnMvZG93bnJldi54bWxQSwUGAAAAAAQABAD5AAAAjwMAAAAA&#10;" strokeweight="1pt"/>
                <v:shape id="AutoShape 15" o:spid="_x0000_s1040" type="#_x0000_t32" style="position:absolute;left:4228;top:5708;width:800;height: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jGGMQAAADbAAAADwAAAGRycy9kb3ducmV2LnhtbESPT4vCMBTE74LfITxhL6Kpq2itRnEX&#10;FmRv/kE8PppnW2xeSpPW7rc3woLHYWZ+w6y3nSlFS7UrLCuYjCMQxKnVBWcKzqefUQzCeWSNpWVS&#10;8EcOtpt+b42Jtg8+UHv0mQgQdgkqyL2vEildmpNBN7YVcfButjbog6wzqWt8BLgp5WcUzaXBgsNC&#10;jhV955Tej41R0JS/w1Nz8ZM2+2oXt3gZX7urU+pj0O1WIDx1/h3+b++1gukMXl/C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6MYYxAAAANsAAAAPAAAAAAAAAAAA&#10;AAAAAKECAABkcnMvZG93bnJldi54bWxQSwUGAAAAAAQABAD5AAAAkgMAAAAA&#10;" strokeweight="1pt"/>
                <v:shape id="AutoShape 16" o:spid="_x0000_s1041" type="#_x0000_t32" style="position:absolute;left:3556;top:6092;width:1472;height:1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Rjg8QAAADbAAAADwAAAGRycy9kb3ducmV2LnhtbESPT4vCMBTE74LfITxhL6KpK2qtRnEX&#10;FmRv/kE8PppnW2xeSpPW7rc3woLHYWZ+w6y3nSlFS7UrLCuYjCMQxKnVBWcKzqefUQzCeWSNpWVS&#10;8EcOtpt+b42Jtg8+UHv0mQgQdgkqyL2vEildmpNBN7YVcfButjbog6wzqWt8BLgp5WcUzaXBgsNC&#10;jhV955Tej41R0JS/w1Nz8ZM2+2oXt3gZX7urU+pj0O1WIDx1/h3+b++1gukMXl/C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pGODxAAAANsAAAAPAAAAAAAAAAAA&#10;AAAAAKECAABkcnMvZG93bnJldi54bWxQSwUGAAAAAAQABAD5AAAAkgMAAAAA&#10;" strokeweight="1pt"/>
                <v:shape id="AutoShape 17" o:spid="_x0000_s1042" type="#_x0000_t32" style="position:absolute;left:4228;top:1308;width: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b99MUAAADbAAAADwAAAGRycy9kb3ducmV2LnhtbESPzWrDMBCE74G+g9hCLqGRk4LjulFC&#10;EwiU3mqH4uNibWxTa2Us+SdvXxUKPQ4z8w2zP86mFSP1rrGsYLOOQBCXVjdcKbjml6cEhPPIGlvL&#10;pOBODo6Hh8UeU20n/qQx85UIEHYpKqi971IpXVmTQbe2HXHwbrY36IPsK6l7nALctHIbRbE02HBY&#10;qLGjc03ldzYYBUP7scqHL78Zq9O4uyUvSTEXTqnl4/z2CsLT7P/Df+13reA5ht8v4QfIw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Xb99MUAAADbAAAADwAAAAAAAAAA&#10;AAAAAAChAgAAZHJzL2Rvd25yZXYueG1sUEsFBgAAAAAEAAQA+QAAAJMDAAAAAA==&#10;" strokeweight="1pt"/>
                <v:shape id="AutoShape 18" o:spid="_x0000_s1043" type="#_x0000_t32" style="position:absolute;left:5028;top:1308;width:0;height:20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pYb8MAAADbAAAADwAAAGRycy9kb3ducmV2LnhtbESPQYvCMBSE74L/ITzBi2iqwlqrUVQQ&#10;ZG9bl8Xjo3m2xealNGnt/vvNguBxmJlvmO2+N5XoqHGlZQXzWQSCOLO65FzB9/U8jUE4j6yxskwK&#10;fsnBfjccbDHR9slf1KU+FwHCLkEFhfd1IqXLCjLoZrYmDt7dNgZ9kE0udYPPADeVXETRhzRYclgo&#10;sKZTQdkjbY2CtvqcXNsfP+/yY7e6x+v41t+cUuNRf9iA8NT7d/jVvmgFyxX8fwk/QO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6WG/DAAAA2wAAAA8AAAAAAAAAAAAA&#10;AAAAoQIAAGRycy9kb3ducmV2LnhtbFBLBQYAAAAABAAEAPkAAACRAwAAAAA=&#10;" strokeweight="1pt"/>
                <v:shape id="AutoShape 19" o:spid="_x0000_s1044" type="#_x0000_t32" style="position:absolute;left:5028;top:2108;width:2160;height:12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5hO74AAADbAAAADwAAAGRycy9kb3ducmV2LnhtbERPTYvCMBC9C/6HMIIXWVMVy9I1igiC&#10;J8Eq6HFoZttiM6lNbOu/NwfB4+N9rza9qURLjSstK5hNIxDEmdUl5wou5/3PLwjnkTVWlknBixxs&#10;1sPBChNtOz5Rm/pchBB2CSoovK8TKV1WkEE3tTVx4P5tY9AH2ORSN9iFcFPJeRTF0mDJoaHAmnYF&#10;Zff0aRQcl5O4bf1j4vB4wy69suyqhVLjUb/9A+Gp91/xx33QChZhbPgSfoBcv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HXmE7vgAAANsAAAAPAAAAAAAAAAAAAAAAAKEC&#10;AABkcnMvZG93bnJldi54bWxQSwUGAAAAAAQABAD5AAAAjAMAAAAA&#10;" strokeweight="1pt"/>
                <v:shape id="AutoShape 20" o:spid="_x0000_s1045" type="#_x0000_t32" style="position:absolute;left:7188;top:2108;width:408;height:7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lphsMAAADbAAAADwAAAGRycy9kb3ducmV2LnhtbESPQYvCMBSE74L/ITzBi2iqwm6tRlFB&#10;kL1tXcTjo3m2xealNGnt/vvNguBxmJlvmM2uN5XoqHGlZQXzWQSCOLO65FzBz+U0jUE4j6yxskwK&#10;fsnBbjscbDDR9snf1KU+FwHCLkEFhfd1IqXLCjLoZrYmDt7dNgZ9kE0udYPPADeVXETRhzRYclgo&#10;sKZjQdkjbY2CtvqaXNqrn3f5ofu8x6v41t+cUuNRv1+D8NT7d/jVPmsFyxX8fwk/QG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paYbDAAAA2wAAAA8AAAAAAAAAAAAA&#10;AAAAoQIAAGRycy9kb3ducmV2LnhtbFBLBQYAAAAABAAEAPkAAACRAwAAAAA=&#10;" strokeweight="1pt"/>
                <v:shape id="AutoShape 21" o:spid="_x0000_s1046" type="#_x0000_t32" style="position:absolute;left:5788;top:2820;width:180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4eQMAAAADbAAAADwAAAGRycy9kb3ducmV2LnhtbERPTWuDQBC9B/Iflgn0EuraNpFiXaUU&#10;Cj0JMYHkOLhTlbizxt2q/ffdQyHHx/vOisX0YqLRdZYVPEUxCOLa6o4bBafj5+MrCOeRNfaWScEv&#10;OSjy9SrDVNuZDzRVvhEhhF2KClrvh1RKV7dk0EV2IA7ctx0N+gDHRuoR5xBuevkcx4k02HFoaHGg&#10;j5bqa/VjFJT7bTJN/rZ1WF5wrs4s5/5FqYfN8v4GwtPi7+J/95dWsAvrw5fwA2T+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EuHkDAAAAA2wAAAA8AAAAAAAAAAAAAAAAA&#10;oQIAAGRycy9kb3ducmV2LnhtbFBLBQYAAAAABAAEAPkAAACOAwAAAAA=&#10;" strokeweight="1pt"/>
                <v:shape id="AutoShape 22" o:spid="_x0000_s1047" type="#_x0000_t32" style="position:absolute;left:5788;top:3844;width:2200;height:1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kW/cMAAADbAAAADwAAAGRycy9kb3ducmV2LnhtbESPQYvCMBSE7wv+h/CEvSyaVmSt1Sgq&#10;LIi3VRGPj+bZFpuX0qS1++83guBxmJlvmOW6N5XoqHGlZQXxOAJBnFldcq7gfPoZJSCcR9ZYWSYF&#10;f+RgvRp8LDHV9sG/1B19LgKEXYoKCu/rVEqXFWTQjW1NHLybbQz6IJtc6gYfAW4qOYmib2mw5LBQ&#10;YE27grL7sTUK2urwdWovPu7ybTe7JfPk2l+dUp/DfrMA4an37/CrvdcKpj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ZFv3DAAAA2wAAAA8AAAAAAAAAAAAA&#10;AAAAoQIAAGRycy9kb3ducmV2LnhtbFBLBQYAAAAABAAEAPkAAACRAwAAAAA=&#10;" strokeweight="1pt"/>
                <v:shape id="AutoShape 23" o:spid="_x0000_s1048" type="#_x0000_t32" style="position:absolute;left:7596;top:5092;width:392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AlrMEAAADbAAAADwAAAGRycy9kb3ducmV2LnhtbESPQYvCMBSE74L/ITzBi2iqqyLVKCII&#10;noStgh4fzbMtNi+1iW3995uFhT0OM/MNs9l1phQN1a6wrGA6iUAQp1YXnCm4Xo7jFQjnkTWWlknB&#10;hxzstv3eBmNtW/6mJvGZCBB2MSrIva9iKV2ak0E3sRVx8B62NuiDrDOpa2wD3JRyFkVLabDgsJBj&#10;RYec0mfyNgrOi9Gyafxr5PB8xza5sWzLL6WGg26/BuGp8//hv/ZJK5jP4P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sCWswQAAANsAAAAPAAAAAAAAAAAAAAAA&#10;AKECAABkcnMvZG93bnJldi54bWxQSwUGAAAAAAQABAD5AAAAjwMAAAAA&#10;" strokeweight="1pt"/>
                <v:shape id="AutoShape 24" o:spid="_x0000_s1049" type="#_x0000_t32" style="position:absolute;left:2084;top:2820;width:376;height:6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yAN8EAAADbAAAADwAAAGRycy9kb3ducmV2LnhtbESPQYvCMBSE7wv+h/CEvYim6ipSjSKC&#10;sCfBKujx0TzbYvNSm9jWf2+EhT0OM/MNs9p0phQN1a6wrGA8ikAQp1YXnCk4n/bDBQjnkTWWlknB&#10;ixxs1r2vFcbatnykJvGZCBB2MSrIva9iKV2ak0E3shVx8G62NuiDrDOpa2wD3JRyEkVzabDgsJBj&#10;Rbuc0nvyNAoOs8G8afxj4PBwxTa5sGzLqVLf/W67BOGp8//hv/avVvAzhc+X8APk+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/IA3wQAAANsAAAAPAAAAAAAAAAAAAAAA&#10;AKECAABkcnMvZG93bnJldi54bWxQSwUGAAAAAAQABAD5AAAAjwMAAAAA&#10;" strokeweight="1pt"/>
                <v:shape id="AutoShape 25" o:spid="_x0000_s1050" type="#_x0000_t32" style="position:absolute;left:2084;top:3492;width:2144;height:12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61ZcIAAADbAAAADwAAAGRycy9kb3ducmV2LnhtbESPQYvCMBSE7wv+h/AEL4umiuzWahQV&#10;BPG2uojHR/Nsi81LadJa/70RBI/DzHzDLFadKUVLtSssKxiPIhDEqdUFZwr+T7thDMJ5ZI2lZVLw&#10;IAerZe9rgYm2d/6j9ugzESDsElSQe18lUro0J4NuZCvi4F1tbdAHWWdS13gPcFPKSRT9SIMFh4Uc&#10;K9rmlN6OjVHQlIfvU3P24zbbtL/XeBZfuotTatDv1nMQnjr/Cb/be61gOoXXl/AD5P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u61ZcIAAADbAAAADwAAAAAAAAAAAAAA&#10;AAChAgAAZHJzL2Rvd25yZXYueG1sUEsFBgAAAAAEAAQA+QAAAJADAAAAAA==&#10;" strokeweight="1pt"/>
                <v:shape id="AutoShape 26" o:spid="_x0000_s1051" type="#_x0000_t32" style="position:absolute;left:2460;top:4764;width:1768;height:1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m92MIAAADbAAAADwAAAGRycy9kb3ducmV2LnhtbESPQYvCMBSE7wv+h/CEvYimrluRahQR&#10;BE/CVkGPj+bZFpuX2sS2/nuzsLDHYWa+YVab3lSipcaVlhVMJxEI4szqknMF59N+vADhPLLGyjIp&#10;eJGDzXrwscJE245/qE19LgKEXYIKCu/rREqXFWTQTWxNHLybbQz6IJtc6ga7ADeV/IqiuTRYclgo&#10;sKZdQdk9fRoFx3g0b1v/GDk8XrFLLyy7aqbU57DfLkF46v1/+K990Aq+Y/j9En6AXL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Vm92MIAAADbAAAADwAAAAAAAAAAAAAA&#10;AAChAgAAZHJzL2Rvd25yZXYueG1sUEsFBgAAAAAEAAQA+QAAAJADAAAAAA==&#10;" strokeweight="1pt"/>
                <v:shape id="AutoShape 27" o:spid="_x0000_s1052" type="#_x0000_t32" style="position:absolute;left:5028;top:5228;width:0;height:2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COicUAAADbAAAADwAAAGRycy9kb3ducmV2LnhtbESPzWrDMBCE74G+g9hCLqGRE4rjulFC&#10;EwiU3mqH4uNibWxTa2Us+SdvXxUKPQ4z8w2zP86mFSP1rrGsYLOOQBCXVjdcKbjml6cEhPPIGlvL&#10;pOBODo6Hh8UeU20n/qQx85UIEHYpKqi971IpXVmTQbe2HXHwbrY36IPsK6l7nALctHIbRbE02HBY&#10;qLGjc03ldzYYBUP7scqHL78Zq9O4uyUvSTEXTqnl4/z2CsLT7P/Df+13reA5ht8v4QfIw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COicUAAADbAAAADwAAAAAAAAAA&#10;AAAAAAChAgAAZHJzL2Rvd25yZXYueG1sUEsFBgAAAAAEAAQA+QAAAJMDAAAAAA==&#10;" strokeweight="1pt"/>
                <v:shape id="AutoShape 28" o:spid="_x0000_s1053" type="#_x0000_t32" style="position:absolute;left:5028;top:7292;width: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wrEsMAAADbAAAADwAAAGRycy9kb3ducmV2LnhtbESPQYvCMBSE74L/ITzBi2iqyFqrUVQQ&#10;ZG9bl8Xjo3m2xealNGnt/vvNguBxmJlvmO2+N5XoqHGlZQXzWQSCOLO65FzB9/U8jUE4j6yxskwK&#10;fsnBfjccbDHR9slf1KU+FwHCLkEFhfd1IqXLCjLoZrYmDt7dNgZ9kE0udYPPADeVXETRhzRYclgo&#10;sKZTQdkjbY2CtvqcXNsfP+/yY7e6x+v41t+cUuNRf9iA8NT7d/jVvmgFyxX8fwk/QO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8KxLDAAAA2wAAAA8AAAAAAAAAAAAA&#10;AAAAoQIAAGRycy9kb3ducmV2LnhtbFBLBQYAAAAABAAEAPkAAACRAwAAAAA=&#10;" strokeweight="1pt"/>
                <v:shape id="AutoShape 29" o:spid="_x0000_s1054" type="#_x0000_t32" style="position:absolute;left:5788;top:4764;width:0;height:2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O/YMAAAADbAAAADwAAAGRycy9kb3ducmV2LnhtbERPy4rCMBTdC/5DuIIb0VQZxlobxRkQ&#10;ZHajIi4vze0Dm5vSpLX+vVkMzPJw3ul+MLXoqXWVZQXLRQSCOLO64kLB9XKcxyCcR9ZYWyYFL3Kw&#10;341HKSbaPvmX+rMvRAhhl6CC0vsmkdJlJRl0C9sQBy63rUEfYFtI3eIzhJtarqLoUxqsODSU2NB3&#10;Sdnj3BkFXf0zu3Q3v+yLr36dx5v4PtydUtPJcNiC8DT4f/Gf+6QVfISx4Uv4AXL3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ujv2DAAAAA2wAAAA8AAAAAAAAAAAAAAAAA&#10;oQIAAGRycy9kb3ducmV2LnhtbFBLBQYAAAAABAAEAPkAAACOAwAAAAA=&#10;" strokeweight="1pt"/>
                <v:shape id="AutoShape 30" o:spid="_x0000_s1055" type="#_x0000_t32" style="position:absolute;left:5788;top:4764;width:1808;height:10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8a+8MAAADbAAAADwAAAGRycy9kb3ducmV2LnhtbESPQYvCMBSE74L/ITzBi2iqyG6tRlFB&#10;kL1tXcTjo3m2xealNGnt/vvNguBxmJlvmM2uN5XoqHGlZQXzWQSCOLO65FzBz+U0jUE4j6yxskwK&#10;fsnBbjscbDDR9snf1KU+FwHCLkEFhfd1IqXLCjLoZrYmDt7dNgZ9kE0udYPPADeVXETRhzRYclgo&#10;sKZjQdkjbY2CtvqaXNqrn3f5ofu8x6v41t+cUuNRv1+D8NT7d/jVPmsFyxX8fwk/QG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vGvvDAAAA2wAAAA8AAAAAAAAAAAAA&#10;AAAAoQIAAGRycy9kb3ducmV2LnhtbFBLBQYAAAAABAAEAPkAAACRAwAAAAA=&#10;" strokeweight="1pt"/>
                <v:shape id="AutoShape 31" o:spid="_x0000_s1056" type="#_x0000_t32" style="position:absolute;left:2852;top:5228;width:2176;height:12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eIncAAAADbAAAADwAAAGRycy9kb3ducmV2LnhtbERPTWuDQBC9B/oflinkInFtQkIwrlIK&#10;hZ6EmEB7HNyJSt1Z627V/vvuIZDj431nxWJ6MdHoOssKXuIEBHFtdceNguvlfXME4Tyyxt4yKfgj&#10;B0X+tMow1XbmM02Vb0QIYZeigtb7IZXS1S0ZdLEdiAN3s6NBH+DYSD3iHMJNL7dJcpAGOw4NLQ70&#10;1lL9Xf0aBeU+OkyT/4kcll84V58s536n1Pp5eT2B8LT4h/ju/tAK9mF9+BJ+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T3iJ3AAAAA2wAAAA8AAAAAAAAAAAAAAAAA&#10;oQIAAGRycy9kb3ducmV2LnhtbFBLBQYAAAAABAAEAPkAAACOAwAAAAA=&#10;" strokeweight="1pt"/>
                <v:shape id="AutoShape 32" o:spid="_x0000_s1057" type="#_x0000_t32" style="position:absolute;left:2460;top:5804;width:392;height:6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CAIMMAAADbAAAADwAAAGRycy9kb3ducmV2LnhtbESPQYvCMBSE7wv+h/CEvSyaVnCt1Sgq&#10;LIi3VRGPj+bZFpuX0qS1++83guBxmJlvmOW6N5XoqHGlZQXxOAJBnFldcq7gfPoZJSCcR9ZYWSYF&#10;f+RgvRp8LDHV9sG/1B19LgKEXYoKCu/rVEqXFWTQjW1NHLybbQz6IJtc6gYfAW4qOYmib2mw5LBQ&#10;YE27grL7sTUK2urwdWovPu7ybTe7JfPk2l+dUp/DfrMA4an37/CrvdcKpj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9AgCDDAAAA2wAAAA8AAAAAAAAAAAAA&#10;AAAAoQIAAGRycy9kb3ducmV2LnhtbFBLBQYAAAAABAAEAPkAAACRAwAAAAA=&#10;" strokeweight="1pt"/>
              </v:group>
            </v:group>
          </w:pict>
        </mc:Fallback>
      </mc:AlternateContent>
    </w:r>
    <w:r w:rsidR="00321886">
      <w:rPr>
        <w:rFonts w:eastAsiaTheme="minorHAnsi" w:cs="Calibri"/>
        <w:sz w:val="24"/>
        <w:szCs w:val="24"/>
      </w:rPr>
      <w:t xml:space="preserve">PTSI </w:t>
    </w:r>
    <w:r w:rsidR="00321886">
      <w:rPr>
        <w:rFonts w:eastAsia="Calibri"/>
        <w:b/>
        <w:bCs/>
        <w:sz w:val="20"/>
        <w:szCs w:val="22"/>
      </w:rPr>
      <w:t xml:space="preserve">– </w:t>
    </w:r>
    <w:r w:rsidR="000545D2">
      <w:rPr>
        <w:rFonts w:ascii="French Script MT" w:eastAsiaTheme="minorHAnsi" w:hAnsi="French Script MT" w:cs="Calibri"/>
        <w:sz w:val="32"/>
        <w:szCs w:val="32"/>
      </w:rPr>
      <w:t>Devoir Surveillé</w:t>
    </w:r>
    <w:r w:rsidR="00321886">
      <w:rPr>
        <w:rFonts w:ascii="French Script MT" w:eastAsiaTheme="minorHAnsi" w:hAnsi="French Script MT" w:cs="Calibri"/>
        <w:sz w:val="32"/>
        <w:szCs w:val="32"/>
      </w:rPr>
      <w:t xml:space="preserve"> – DS </w:t>
    </w:r>
    <w:r w:rsidR="00321886">
      <w:rPr>
        <w:rFonts w:ascii="French Script MT" w:eastAsiaTheme="minorHAnsi" w:hAnsi="French Script MT" w:cs="Calibri"/>
        <w:sz w:val="32"/>
        <w:szCs w:val="32"/>
      </w:rPr>
      <w:t>1</w:t>
    </w:r>
    <w:r w:rsidR="008B32D9">
      <w:rPr>
        <w:rFonts w:ascii="French Script MT" w:eastAsiaTheme="minorHAnsi" w:hAnsi="French Script MT" w:cs="Calibri"/>
        <w:sz w:val="32"/>
        <w:szCs w:val="32"/>
      </w:rPr>
      <w:t>2</w:t>
    </w:r>
    <w:bookmarkStart w:id="0" w:name="_GoBack"/>
    <w:bookmarkEnd w:id="0"/>
    <w:r w:rsidR="00321886">
      <w:rPr>
        <w:rFonts w:ascii="French Script MT" w:eastAsiaTheme="minorHAnsi" w:hAnsi="French Script MT" w:cs="Calibri"/>
        <w:sz w:val="32"/>
        <w:szCs w:val="32"/>
      </w:rPr>
      <w:t xml:space="preserve"> </w:t>
    </w:r>
    <w:r w:rsidR="000F7B81">
      <w:rPr>
        <w:rFonts w:ascii="French Script MT" w:eastAsiaTheme="minorHAnsi" w:hAnsi="French Script MT" w:cs="Calibri"/>
        <w:sz w:val="32"/>
        <w:szCs w:val="32"/>
      </w:rPr>
      <w:tab/>
    </w:r>
    <w:r w:rsidR="000F7B81">
      <w:rPr>
        <w:rFonts w:ascii="French Script MT" w:eastAsiaTheme="minorHAnsi" w:hAnsi="French Script MT" w:cs="Calibri"/>
        <w:sz w:val="32"/>
        <w:szCs w:val="32"/>
      </w:rPr>
      <w:tab/>
    </w:r>
    <w:r w:rsidR="0031723B">
      <w:rPr>
        <w:rFonts w:eastAsiaTheme="minorHAnsi" w:cs="Calibri"/>
        <w:sz w:val="16"/>
        <w:szCs w:val="16"/>
      </w:rPr>
      <w:t xml:space="preserve">Lycée </w:t>
    </w:r>
    <w:r w:rsidR="00321886">
      <w:rPr>
        <w:rFonts w:eastAsiaTheme="minorHAnsi" w:cs="Calibri"/>
        <w:sz w:val="16"/>
        <w:szCs w:val="16"/>
      </w:rPr>
      <w:t xml:space="preserve">Rouvière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32D9" w:rsidRDefault="008B32D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E7459"/>
    <w:multiLevelType w:val="hybridMultilevel"/>
    <w:tmpl w:val="83583F96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B6E2A35"/>
    <w:multiLevelType w:val="hybridMultilevel"/>
    <w:tmpl w:val="CD605E4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A97808"/>
    <w:multiLevelType w:val="hybridMultilevel"/>
    <w:tmpl w:val="5BD447B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CA6074"/>
    <w:multiLevelType w:val="hybridMultilevel"/>
    <w:tmpl w:val="BEF65F50"/>
    <w:lvl w:ilvl="0" w:tplc="33747338">
      <w:start w:val="1"/>
      <w:numFmt w:val="decimal"/>
      <w:pStyle w:val="Titre2"/>
      <w:lvlText w:val="%1. "/>
      <w:lvlJc w:val="left"/>
      <w:pPr>
        <w:ind w:left="360" w:hanging="360"/>
      </w:pPr>
      <w:rPr>
        <w:rFonts w:hint="default"/>
        <w:b/>
        <w:i w:val="0"/>
        <w:caps w:val="0"/>
        <w:strike w:val="0"/>
        <w:dstrike w:val="0"/>
        <w:vanish w:val="0"/>
        <w:u w:val="none"/>
        <w:vertAlign w:val="baseli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A23F45"/>
    <w:multiLevelType w:val="hybridMultilevel"/>
    <w:tmpl w:val="FAA0715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157E36"/>
    <w:multiLevelType w:val="hybridMultilevel"/>
    <w:tmpl w:val="4BCC42B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B65BCB"/>
    <w:multiLevelType w:val="hybridMultilevel"/>
    <w:tmpl w:val="D4F65968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B7519D"/>
    <w:multiLevelType w:val="hybridMultilevel"/>
    <w:tmpl w:val="9EE2F29E"/>
    <w:lvl w:ilvl="0" w:tplc="6BB4547A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D525DF"/>
    <w:multiLevelType w:val="hybridMultilevel"/>
    <w:tmpl w:val="3A88F08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695FB7"/>
    <w:multiLevelType w:val="hybridMultilevel"/>
    <w:tmpl w:val="72A0EEF2"/>
    <w:lvl w:ilvl="0" w:tplc="FC4C8EFA">
      <w:start w:val="1"/>
      <w:numFmt w:val="bullet"/>
      <w:lvlText w:val=""/>
      <w:lvlJc w:val="left"/>
      <w:pPr>
        <w:ind w:left="40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2">
    <w:nsid w:val="35DA26BF"/>
    <w:multiLevelType w:val="hybridMultilevel"/>
    <w:tmpl w:val="589CB12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857E0F"/>
    <w:multiLevelType w:val="hybridMultilevel"/>
    <w:tmpl w:val="A6905C4C"/>
    <w:lvl w:ilvl="0" w:tplc="040C000F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4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8895562"/>
    <w:multiLevelType w:val="hybridMultilevel"/>
    <w:tmpl w:val="D9C038DA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88E7A9F"/>
    <w:multiLevelType w:val="hybridMultilevel"/>
    <w:tmpl w:val="C846AF04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5390FD5"/>
    <w:multiLevelType w:val="hybridMultilevel"/>
    <w:tmpl w:val="8FB459F0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2782C35"/>
    <w:multiLevelType w:val="hybridMultilevel"/>
    <w:tmpl w:val="3BA4964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785" w:hanging="705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6131269"/>
    <w:multiLevelType w:val="hybridMultilevel"/>
    <w:tmpl w:val="6D6A1AF4"/>
    <w:lvl w:ilvl="0" w:tplc="375644AC">
      <w:start w:val="1"/>
      <w:numFmt w:val="decimal"/>
      <w:pStyle w:val="Titre4"/>
      <w:suff w:val="space"/>
      <w:lvlText w:val="%1-"/>
      <w:lvlJc w:val="left"/>
      <w:pPr>
        <w:ind w:left="0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3C5613"/>
    <w:multiLevelType w:val="hybridMultilevel"/>
    <w:tmpl w:val="D50EFE0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A35CA46A">
      <w:numFmt w:val="bullet"/>
      <w:lvlText w:val=""/>
      <w:lvlJc w:val="left"/>
      <w:pPr>
        <w:ind w:left="1785" w:hanging="705"/>
      </w:pPr>
      <w:rPr>
        <w:rFonts w:ascii="Symbol" w:eastAsia="Times New Roman" w:hAnsi="Symbol" w:cs="Times New Roman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9E2A8B"/>
    <w:multiLevelType w:val="hybridMultilevel"/>
    <w:tmpl w:val="B33CA79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D783F0D"/>
    <w:multiLevelType w:val="hybridMultilevel"/>
    <w:tmpl w:val="C448AA02"/>
    <w:lvl w:ilvl="0" w:tplc="040C0005">
      <w:start w:val="1"/>
      <w:numFmt w:val="bullet"/>
      <w:lvlText w:val=""/>
      <w:lvlJc w:val="left"/>
      <w:pPr>
        <w:ind w:left="40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17"/>
    <w:lvlOverride w:ilvl="0">
      <w:startOverride w:val="1"/>
    </w:lvlOverride>
  </w:num>
  <w:num w:numId="2">
    <w:abstractNumId w:val="5"/>
  </w:num>
  <w:num w:numId="3">
    <w:abstractNumId w:val="20"/>
  </w:num>
  <w:num w:numId="4">
    <w:abstractNumId w:val="14"/>
  </w:num>
  <w:num w:numId="5">
    <w:abstractNumId w:val="22"/>
  </w:num>
  <w:num w:numId="6">
    <w:abstractNumId w:val="9"/>
  </w:num>
  <w:num w:numId="7">
    <w:abstractNumId w:val="4"/>
  </w:num>
  <w:num w:numId="8">
    <w:abstractNumId w:val="1"/>
  </w:num>
  <w:num w:numId="9">
    <w:abstractNumId w:val="24"/>
  </w:num>
  <w:num w:numId="10">
    <w:abstractNumId w:val="21"/>
  </w:num>
  <w:num w:numId="11">
    <w:abstractNumId w:val="7"/>
  </w:num>
  <w:num w:numId="12">
    <w:abstractNumId w:val="23"/>
  </w:num>
  <w:num w:numId="13">
    <w:abstractNumId w:val="12"/>
  </w:num>
  <w:num w:numId="14">
    <w:abstractNumId w:val="10"/>
  </w:num>
  <w:num w:numId="15">
    <w:abstractNumId w:val="6"/>
  </w:num>
  <w:num w:numId="16">
    <w:abstractNumId w:val="3"/>
  </w:num>
  <w:num w:numId="17">
    <w:abstractNumId w:val="19"/>
  </w:num>
  <w:num w:numId="18">
    <w:abstractNumId w:val="2"/>
  </w:num>
  <w:num w:numId="19">
    <w:abstractNumId w:val="0"/>
  </w:num>
  <w:num w:numId="20">
    <w:abstractNumId w:val="15"/>
  </w:num>
  <w:num w:numId="21">
    <w:abstractNumId w:val="16"/>
  </w:num>
  <w:num w:numId="22">
    <w:abstractNumId w:val="11"/>
  </w:num>
  <w:num w:numId="23">
    <w:abstractNumId w:val="18"/>
  </w:num>
  <w:num w:numId="24">
    <w:abstractNumId w:val="8"/>
  </w:num>
  <w:num w:numId="25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5F1"/>
    <w:rsid w:val="000037CD"/>
    <w:rsid w:val="00007A88"/>
    <w:rsid w:val="0001137A"/>
    <w:rsid w:val="00012410"/>
    <w:rsid w:val="0001475F"/>
    <w:rsid w:val="000222D8"/>
    <w:rsid w:val="0002327C"/>
    <w:rsid w:val="00024B82"/>
    <w:rsid w:val="0002694D"/>
    <w:rsid w:val="00031F5B"/>
    <w:rsid w:val="00036D91"/>
    <w:rsid w:val="00052E22"/>
    <w:rsid w:val="00053517"/>
    <w:rsid w:val="00053856"/>
    <w:rsid w:val="000545D2"/>
    <w:rsid w:val="00060250"/>
    <w:rsid w:val="00060CE9"/>
    <w:rsid w:val="00063357"/>
    <w:rsid w:val="00070B46"/>
    <w:rsid w:val="000719A2"/>
    <w:rsid w:val="000827DC"/>
    <w:rsid w:val="0008649E"/>
    <w:rsid w:val="00086E36"/>
    <w:rsid w:val="000876D4"/>
    <w:rsid w:val="0009013D"/>
    <w:rsid w:val="00094908"/>
    <w:rsid w:val="00094F7D"/>
    <w:rsid w:val="0009617C"/>
    <w:rsid w:val="000A4740"/>
    <w:rsid w:val="000B6F38"/>
    <w:rsid w:val="000C13B3"/>
    <w:rsid w:val="000C26BA"/>
    <w:rsid w:val="000D0D56"/>
    <w:rsid w:val="000D11E8"/>
    <w:rsid w:val="000E21FA"/>
    <w:rsid w:val="000E2690"/>
    <w:rsid w:val="000E2A51"/>
    <w:rsid w:val="000E3F4F"/>
    <w:rsid w:val="000E430F"/>
    <w:rsid w:val="000E431E"/>
    <w:rsid w:val="000E4DEF"/>
    <w:rsid w:val="000E7330"/>
    <w:rsid w:val="000F7B81"/>
    <w:rsid w:val="001015DA"/>
    <w:rsid w:val="001030DF"/>
    <w:rsid w:val="001062F7"/>
    <w:rsid w:val="00110002"/>
    <w:rsid w:val="0011323B"/>
    <w:rsid w:val="001141C3"/>
    <w:rsid w:val="00117A29"/>
    <w:rsid w:val="00117C46"/>
    <w:rsid w:val="00125F6D"/>
    <w:rsid w:val="0013502E"/>
    <w:rsid w:val="001434AE"/>
    <w:rsid w:val="0014545F"/>
    <w:rsid w:val="00151166"/>
    <w:rsid w:val="0015492B"/>
    <w:rsid w:val="00154E8A"/>
    <w:rsid w:val="001565D4"/>
    <w:rsid w:val="001637BE"/>
    <w:rsid w:val="00170183"/>
    <w:rsid w:val="00174199"/>
    <w:rsid w:val="001857C9"/>
    <w:rsid w:val="00186B89"/>
    <w:rsid w:val="00197C4C"/>
    <w:rsid w:val="001B0592"/>
    <w:rsid w:val="001B0EFB"/>
    <w:rsid w:val="001B4B1A"/>
    <w:rsid w:val="001B7613"/>
    <w:rsid w:val="001C32A6"/>
    <w:rsid w:val="001C3804"/>
    <w:rsid w:val="001D5C47"/>
    <w:rsid w:val="001E318F"/>
    <w:rsid w:val="001E7AB3"/>
    <w:rsid w:val="00201078"/>
    <w:rsid w:val="00203A71"/>
    <w:rsid w:val="00206A54"/>
    <w:rsid w:val="0020764C"/>
    <w:rsid w:val="00207A45"/>
    <w:rsid w:val="00213BF4"/>
    <w:rsid w:val="00222292"/>
    <w:rsid w:val="00224BAE"/>
    <w:rsid w:val="0023079A"/>
    <w:rsid w:val="00230DF5"/>
    <w:rsid w:val="00236952"/>
    <w:rsid w:val="002405EC"/>
    <w:rsid w:val="00245203"/>
    <w:rsid w:val="00245F98"/>
    <w:rsid w:val="002526E6"/>
    <w:rsid w:val="0027049D"/>
    <w:rsid w:val="00274838"/>
    <w:rsid w:val="00275FC9"/>
    <w:rsid w:val="00280481"/>
    <w:rsid w:val="00280DA8"/>
    <w:rsid w:val="00283495"/>
    <w:rsid w:val="002840EF"/>
    <w:rsid w:val="00285C4E"/>
    <w:rsid w:val="002A2D89"/>
    <w:rsid w:val="002A3336"/>
    <w:rsid w:val="002A6D29"/>
    <w:rsid w:val="002A737A"/>
    <w:rsid w:val="002A73B9"/>
    <w:rsid w:val="002B4476"/>
    <w:rsid w:val="002B5701"/>
    <w:rsid w:val="002C12F0"/>
    <w:rsid w:val="002C3972"/>
    <w:rsid w:val="002C4706"/>
    <w:rsid w:val="002D1E46"/>
    <w:rsid w:val="002D2EFA"/>
    <w:rsid w:val="002E3294"/>
    <w:rsid w:val="002E35E4"/>
    <w:rsid w:val="002E381E"/>
    <w:rsid w:val="002E48C4"/>
    <w:rsid w:val="002E55C8"/>
    <w:rsid w:val="003025B8"/>
    <w:rsid w:val="00303214"/>
    <w:rsid w:val="00312978"/>
    <w:rsid w:val="0031723B"/>
    <w:rsid w:val="00321886"/>
    <w:rsid w:val="00322626"/>
    <w:rsid w:val="00325985"/>
    <w:rsid w:val="003312D4"/>
    <w:rsid w:val="003456C5"/>
    <w:rsid w:val="00351209"/>
    <w:rsid w:val="00354615"/>
    <w:rsid w:val="00360013"/>
    <w:rsid w:val="00360E28"/>
    <w:rsid w:val="003633FC"/>
    <w:rsid w:val="00367448"/>
    <w:rsid w:val="00374BA8"/>
    <w:rsid w:val="00385FF3"/>
    <w:rsid w:val="003935A0"/>
    <w:rsid w:val="00394E95"/>
    <w:rsid w:val="003953F0"/>
    <w:rsid w:val="00395C82"/>
    <w:rsid w:val="003A799D"/>
    <w:rsid w:val="003C08C3"/>
    <w:rsid w:val="003C20F7"/>
    <w:rsid w:val="003C62DE"/>
    <w:rsid w:val="003F2C76"/>
    <w:rsid w:val="003F41A9"/>
    <w:rsid w:val="003F7C5D"/>
    <w:rsid w:val="0041394F"/>
    <w:rsid w:val="004153D1"/>
    <w:rsid w:val="00417AE0"/>
    <w:rsid w:val="00417D01"/>
    <w:rsid w:val="00420A34"/>
    <w:rsid w:val="00425897"/>
    <w:rsid w:val="00425A52"/>
    <w:rsid w:val="00432877"/>
    <w:rsid w:val="00433BB2"/>
    <w:rsid w:val="00437CFA"/>
    <w:rsid w:val="00444713"/>
    <w:rsid w:val="00450D89"/>
    <w:rsid w:val="00457769"/>
    <w:rsid w:val="00463ED1"/>
    <w:rsid w:val="004644BD"/>
    <w:rsid w:val="0046790E"/>
    <w:rsid w:val="00475CB4"/>
    <w:rsid w:val="00490C7B"/>
    <w:rsid w:val="004A66C8"/>
    <w:rsid w:val="004B032E"/>
    <w:rsid w:val="004B1504"/>
    <w:rsid w:val="004B2078"/>
    <w:rsid w:val="004B4AB5"/>
    <w:rsid w:val="004C76A1"/>
    <w:rsid w:val="004D5B6A"/>
    <w:rsid w:val="004E3260"/>
    <w:rsid w:val="004E3F11"/>
    <w:rsid w:val="004E4C14"/>
    <w:rsid w:val="004F0A16"/>
    <w:rsid w:val="004F41FE"/>
    <w:rsid w:val="00503898"/>
    <w:rsid w:val="005164FC"/>
    <w:rsid w:val="0052096D"/>
    <w:rsid w:val="005216EF"/>
    <w:rsid w:val="00521C2A"/>
    <w:rsid w:val="00523488"/>
    <w:rsid w:val="005246D1"/>
    <w:rsid w:val="00526EFA"/>
    <w:rsid w:val="00543AA1"/>
    <w:rsid w:val="005531BA"/>
    <w:rsid w:val="00556B47"/>
    <w:rsid w:val="00560188"/>
    <w:rsid w:val="00572AC3"/>
    <w:rsid w:val="00574115"/>
    <w:rsid w:val="00574884"/>
    <w:rsid w:val="0057545C"/>
    <w:rsid w:val="00580783"/>
    <w:rsid w:val="00585397"/>
    <w:rsid w:val="005864F3"/>
    <w:rsid w:val="00587F86"/>
    <w:rsid w:val="005954B8"/>
    <w:rsid w:val="00597255"/>
    <w:rsid w:val="005A0010"/>
    <w:rsid w:val="005B3B2E"/>
    <w:rsid w:val="005D5310"/>
    <w:rsid w:val="005F3B6C"/>
    <w:rsid w:val="006012D7"/>
    <w:rsid w:val="00607F01"/>
    <w:rsid w:val="00610CA4"/>
    <w:rsid w:val="00613D56"/>
    <w:rsid w:val="00621C47"/>
    <w:rsid w:val="0062509C"/>
    <w:rsid w:val="00632BC1"/>
    <w:rsid w:val="00632FE5"/>
    <w:rsid w:val="0065763E"/>
    <w:rsid w:val="00660547"/>
    <w:rsid w:val="00660A4F"/>
    <w:rsid w:val="0066773B"/>
    <w:rsid w:val="00670F66"/>
    <w:rsid w:val="00671E2F"/>
    <w:rsid w:val="006842F0"/>
    <w:rsid w:val="00684AF1"/>
    <w:rsid w:val="006854EE"/>
    <w:rsid w:val="0068574E"/>
    <w:rsid w:val="006908B4"/>
    <w:rsid w:val="00691865"/>
    <w:rsid w:val="00692DC7"/>
    <w:rsid w:val="006937C8"/>
    <w:rsid w:val="00696E30"/>
    <w:rsid w:val="006B4AEF"/>
    <w:rsid w:val="006C3E45"/>
    <w:rsid w:val="006D7A9D"/>
    <w:rsid w:val="006E5624"/>
    <w:rsid w:val="007162E7"/>
    <w:rsid w:val="00720A1A"/>
    <w:rsid w:val="007259CF"/>
    <w:rsid w:val="0072623C"/>
    <w:rsid w:val="00730844"/>
    <w:rsid w:val="0073527C"/>
    <w:rsid w:val="00737CE6"/>
    <w:rsid w:val="0075580A"/>
    <w:rsid w:val="007614F9"/>
    <w:rsid w:val="00766151"/>
    <w:rsid w:val="00766B54"/>
    <w:rsid w:val="0076789B"/>
    <w:rsid w:val="00773D4B"/>
    <w:rsid w:val="00775922"/>
    <w:rsid w:val="00776A71"/>
    <w:rsid w:val="0077713D"/>
    <w:rsid w:val="0079370F"/>
    <w:rsid w:val="007959AC"/>
    <w:rsid w:val="007A0E21"/>
    <w:rsid w:val="007B1711"/>
    <w:rsid w:val="007B2118"/>
    <w:rsid w:val="007C07E8"/>
    <w:rsid w:val="007C1BB6"/>
    <w:rsid w:val="007D1DB9"/>
    <w:rsid w:val="007D70B7"/>
    <w:rsid w:val="007D72F7"/>
    <w:rsid w:val="007E0601"/>
    <w:rsid w:val="007E093B"/>
    <w:rsid w:val="007F5D02"/>
    <w:rsid w:val="0080155B"/>
    <w:rsid w:val="00806F9E"/>
    <w:rsid w:val="00824A38"/>
    <w:rsid w:val="00825D05"/>
    <w:rsid w:val="00831AB3"/>
    <w:rsid w:val="00832935"/>
    <w:rsid w:val="008339FE"/>
    <w:rsid w:val="00835ECB"/>
    <w:rsid w:val="00841D0C"/>
    <w:rsid w:val="00841DFF"/>
    <w:rsid w:val="008459AB"/>
    <w:rsid w:val="008511EB"/>
    <w:rsid w:val="00862129"/>
    <w:rsid w:val="00870CF1"/>
    <w:rsid w:val="00871C43"/>
    <w:rsid w:val="00872637"/>
    <w:rsid w:val="00881F04"/>
    <w:rsid w:val="00886E02"/>
    <w:rsid w:val="00890F84"/>
    <w:rsid w:val="00893066"/>
    <w:rsid w:val="00893F07"/>
    <w:rsid w:val="00895637"/>
    <w:rsid w:val="00897C29"/>
    <w:rsid w:val="008A09D1"/>
    <w:rsid w:val="008A1289"/>
    <w:rsid w:val="008A246F"/>
    <w:rsid w:val="008A4A42"/>
    <w:rsid w:val="008B32D9"/>
    <w:rsid w:val="008B5B3C"/>
    <w:rsid w:val="008C321F"/>
    <w:rsid w:val="008C741C"/>
    <w:rsid w:val="008E058D"/>
    <w:rsid w:val="008E2DAA"/>
    <w:rsid w:val="008E6F69"/>
    <w:rsid w:val="008F10D0"/>
    <w:rsid w:val="008F291B"/>
    <w:rsid w:val="008F669B"/>
    <w:rsid w:val="00901DBC"/>
    <w:rsid w:val="0090378B"/>
    <w:rsid w:val="0090617D"/>
    <w:rsid w:val="00913F13"/>
    <w:rsid w:val="00915146"/>
    <w:rsid w:val="00915ECB"/>
    <w:rsid w:val="0091649B"/>
    <w:rsid w:val="0093252A"/>
    <w:rsid w:val="00937E53"/>
    <w:rsid w:val="00942823"/>
    <w:rsid w:val="00943872"/>
    <w:rsid w:val="00943876"/>
    <w:rsid w:val="009439BF"/>
    <w:rsid w:val="00943AEA"/>
    <w:rsid w:val="00951C12"/>
    <w:rsid w:val="009626AE"/>
    <w:rsid w:val="00971F97"/>
    <w:rsid w:val="009775F1"/>
    <w:rsid w:val="009851EB"/>
    <w:rsid w:val="00987435"/>
    <w:rsid w:val="0099732C"/>
    <w:rsid w:val="009A082A"/>
    <w:rsid w:val="009A08F0"/>
    <w:rsid w:val="009A145F"/>
    <w:rsid w:val="009C0AFF"/>
    <w:rsid w:val="009D1B6F"/>
    <w:rsid w:val="009D313C"/>
    <w:rsid w:val="009D37F0"/>
    <w:rsid w:val="009D3DCD"/>
    <w:rsid w:val="009E1B24"/>
    <w:rsid w:val="009E1CA3"/>
    <w:rsid w:val="009E2843"/>
    <w:rsid w:val="009E4376"/>
    <w:rsid w:val="009E7D33"/>
    <w:rsid w:val="009F1C29"/>
    <w:rsid w:val="009F2E79"/>
    <w:rsid w:val="009F2EC2"/>
    <w:rsid w:val="009F6B72"/>
    <w:rsid w:val="00A01E1F"/>
    <w:rsid w:val="00A02968"/>
    <w:rsid w:val="00A072E4"/>
    <w:rsid w:val="00A171EF"/>
    <w:rsid w:val="00A17C7B"/>
    <w:rsid w:val="00A20427"/>
    <w:rsid w:val="00A2155A"/>
    <w:rsid w:val="00A246AD"/>
    <w:rsid w:val="00A320AE"/>
    <w:rsid w:val="00A376F7"/>
    <w:rsid w:val="00A422FA"/>
    <w:rsid w:val="00A53BBD"/>
    <w:rsid w:val="00A5424D"/>
    <w:rsid w:val="00A55CBA"/>
    <w:rsid w:val="00A56D53"/>
    <w:rsid w:val="00A56F27"/>
    <w:rsid w:val="00A570C2"/>
    <w:rsid w:val="00A57E24"/>
    <w:rsid w:val="00A620EB"/>
    <w:rsid w:val="00A67A34"/>
    <w:rsid w:val="00A70118"/>
    <w:rsid w:val="00A82214"/>
    <w:rsid w:val="00A921CD"/>
    <w:rsid w:val="00AA3DA0"/>
    <w:rsid w:val="00AA3FA2"/>
    <w:rsid w:val="00AB3D9A"/>
    <w:rsid w:val="00AB6196"/>
    <w:rsid w:val="00AB7EDD"/>
    <w:rsid w:val="00AC2877"/>
    <w:rsid w:val="00AC7356"/>
    <w:rsid w:val="00AD114E"/>
    <w:rsid w:val="00AD481D"/>
    <w:rsid w:val="00AD7ED3"/>
    <w:rsid w:val="00AE1755"/>
    <w:rsid w:val="00AE1A61"/>
    <w:rsid w:val="00AE370F"/>
    <w:rsid w:val="00AF26B0"/>
    <w:rsid w:val="00AF4618"/>
    <w:rsid w:val="00AF6204"/>
    <w:rsid w:val="00AF7FE6"/>
    <w:rsid w:val="00B02D15"/>
    <w:rsid w:val="00B06E0B"/>
    <w:rsid w:val="00B06FD2"/>
    <w:rsid w:val="00B176F6"/>
    <w:rsid w:val="00B24C6F"/>
    <w:rsid w:val="00B26AA9"/>
    <w:rsid w:val="00B35473"/>
    <w:rsid w:val="00B35A0F"/>
    <w:rsid w:val="00B36262"/>
    <w:rsid w:val="00B453E7"/>
    <w:rsid w:val="00B45E3E"/>
    <w:rsid w:val="00B461E2"/>
    <w:rsid w:val="00B4726A"/>
    <w:rsid w:val="00B50831"/>
    <w:rsid w:val="00B5311A"/>
    <w:rsid w:val="00B54B90"/>
    <w:rsid w:val="00B574EF"/>
    <w:rsid w:val="00B8055E"/>
    <w:rsid w:val="00B85E2D"/>
    <w:rsid w:val="00BA029D"/>
    <w:rsid w:val="00BA4EDF"/>
    <w:rsid w:val="00BB2626"/>
    <w:rsid w:val="00BB3CBE"/>
    <w:rsid w:val="00BB52BC"/>
    <w:rsid w:val="00BC23B2"/>
    <w:rsid w:val="00BC4ED3"/>
    <w:rsid w:val="00BC513B"/>
    <w:rsid w:val="00BD3696"/>
    <w:rsid w:val="00BD438C"/>
    <w:rsid w:val="00BD5DD5"/>
    <w:rsid w:val="00BD5E3D"/>
    <w:rsid w:val="00BE205A"/>
    <w:rsid w:val="00BE3E3C"/>
    <w:rsid w:val="00BE423F"/>
    <w:rsid w:val="00BF0E73"/>
    <w:rsid w:val="00BF23EE"/>
    <w:rsid w:val="00C010EE"/>
    <w:rsid w:val="00C022EC"/>
    <w:rsid w:val="00C03E39"/>
    <w:rsid w:val="00C07B5D"/>
    <w:rsid w:val="00C10222"/>
    <w:rsid w:val="00C10725"/>
    <w:rsid w:val="00C1095D"/>
    <w:rsid w:val="00C126DB"/>
    <w:rsid w:val="00C25AA6"/>
    <w:rsid w:val="00C31456"/>
    <w:rsid w:val="00C32EE0"/>
    <w:rsid w:val="00C43C11"/>
    <w:rsid w:val="00C456F1"/>
    <w:rsid w:val="00C47211"/>
    <w:rsid w:val="00C47B4D"/>
    <w:rsid w:val="00C574F2"/>
    <w:rsid w:val="00C575C3"/>
    <w:rsid w:val="00C600F2"/>
    <w:rsid w:val="00C669CB"/>
    <w:rsid w:val="00C70209"/>
    <w:rsid w:val="00C87229"/>
    <w:rsid w:val="00C87B9F"/>
    <w:rsid w:val="00C92376"/>
    <w:rsid w:val="00C926C8"/>
    <w:rsid w:val="00CA06D5"/>
    <w:rsid w:val="00CA4350"/>
    <w:rsid w:val="00CA59F0"/>
    <w:rsid w:val="00CA6EE6"/>
    <w:rsid w:val="00CD5202"/>
    <w:rsid w:val="00CE476A"/>
    <w:rsid w:val="00D051A0"/>
    <w:rsid w:val="00D05302"/>
    <w:rsid w:val="00D05333"/>
    <w:rsid w:val="00D0704C"/>
    <w:rsid w:val="00D07D72"/>
    <w:rsid w:val="00D13AA8"/>
    <w:rsid w:val="00D164CC"/>
    <w:rsid w:val="00D22F5F"/>
    <w:rsid w:val="00D24420"/>
    <w:rsid w:val="00D30874"/>
    <w:rsid w:val="00D31BE3"/>
    <w:rsid w:val="00D3775B"/>
    <w:rsid w:val="00D4057E"/>
    <w:rsid w:val="00D454BA"/>
    <w:rsid w:val="00D45E3E"/>
    <w:rsid w:val="00D514F1"/>
    <w:rsid w:val="00D51902"/>
    <w:rsid w:val="00D634A2"/>
    <w:rsid w:val="00D67A4E"/>
    <w:rsid w:val="00D71AED"/>
    <w:rsid w:val="00D739B9"/>
    <w:rsid w:val="00D76FB0"/>
    <w:rsid w:val="00D80342"/>
    <w:rsid w:val="00D83E01"/>
    <w:rsid w:val="00D85D5C"/>
    <w:rsid w:val="00D85F5F"/>
    <w:rsid w:val="00D86A56"/>
    <w:rsid w:val="00D87712"/>
    <w:rsid w:val="00D87E1A"/>
    <w:rsid w:val="00D94169"/>
    <w:rsid w:val="00D96BCF"/>
    <w:rsid w:val="00D97058"/>
    <w:rsid w:val="00DA4892"/>
    <w:rsid w:val="00DA75C5"/>
    <w:rsid w:val="00DB0AFD"/>
    <w:rsid w:val="00DB1F9F"/>
    <w:rsid w:val="00DC02BB"/>
    <w:rsid w:val="00DD10D7"/>
    <w:rsid w:val="00DD2996"/>
    <w:rsid w:val="00DE36BF"/>
    <w:rsid w:val="00DE736B"/>
    <w:rsid w:val="00DF05FD"/>
    <w:rsid w:val="00E03EBE"/>
    <w:rsid w:val="00E14645"/>
    <w:rsid w:val="00E14D60"/>
    <w:rsid w:val="00E16BDD"/>
    <w:rsid w:val="00E22618"/>
    <w:rsid w:val="00E33AF5"/>
    <w:rsid w:val="00E34C2B"/>
    <w:rsid w:val="00E357D3"/>
    <w:rsid w:val="00E43D58"/>
    <w:rsid w:val="00E54686"/>
    <w:rsid w:val="00E62989"/>
    <w:rsid w:val="00E67E5E"/>
    <w:rsid w:val="00E823A9"/>
    <w:rsid w:val="00E84036"/>
    <w:rsid w:val="00E84AD7"/>
    <w:rsid w:val="00E866E9"/>
    <w:rsid w:val="00E87272"/>
    <w:rsid w:val="00E87835"/>
    <w:rsid w:val="00E96875"/>
    <w:rsid w:val="00EC6A02"/>
    <w:rsid w:val="00ED4A4B"/>
    <w:rsid w:val="00EE2049"/>
    <w:rsid w:val="00EE3F41"/>
    <w:rsid w:val="00EE5BBF"/>
    <w:rsid w:val="00EE65AB"/>
    <w:rsid w:val="00F021BB"/>
    <w:rsid w:val="00F02730"/>
    <w:rsid w:val="00F04086"/>
    <w:rsid w:val="00F046B5"/>
    <w:rsid w:val="00F0480C"/>
    <w:rsid w:val="00F1564D"/>
    <w:rsid w:val="00F179AF"/>
    <w:rsid w:val="00F2054B"/>
    <w:rsid w:val="00F26650"/>
    <w:rsid w:val="00F33E58"/>
    <w:rsid w:val="00F3479D"/>
    <w:rsid w:val="00F37605"/>
    <w:rsid w:val="00F45C1A"/>
    <w:rsid w:val="00F475A8"/>
    <w:rsid w:val="00F579BA"/>
    <w:rsid w:val="00F65845"/>
    <w:rsid w:val="00F659F1"/>
    <w:rsid w:val="00F7302F"/>
    <w:rsid w:val="00F730A0"/>
    <w:rsid w:val="00F7385E"/>
    <w:rsid w:val="00F740C0"/>
    <w:rsid w:val="00F749E6"/>
    <w:rsid w:val="00F75EFD"/>
    <w:rsid w:val="00F862E8"/>
    <w:rsid w:val="00F935BE"/>
    <w:rsid w:val="00FA24B4"/>
    <w:rsid w:val="00FA6C0E"/>
    <w:rsid w:val="00FB5C23"/>
    <w:rsid w:val="00FC191B"/>
    <w:rsid w:val="00FC6A21"/>
    <w:rsid w:val="00FD2937"/>
    <w:rsid w:val="00FD4AC1"/>
    <w:rsid w:val="00FD699D"/>
    <w:rsid w:val="00FE6F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F669B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"/>
    <w:basedOn w:val="Sous-Titre"/>
    <w:next w:val="Normal"/>
    <w:link w:val="Titre1Car"/>
    <w:uiPriority w:val="9"/>
    <w:qFormat/>
    <w:rsid w:val="003A799D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02694D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mallCaps/>
      <w:sz w:val="28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3A799D"/>
    <w:pPr>
      <w:numPr>
        <w:numId w:val="6"/>
      </w:numPr>
      <w:spacing w:after="120"/>
      <w:outlineLvl w:val="2"/>
    </w:pPr>
    <w:rPr>
      <w:rFonts w:eastAsiaTheme="minorHAnsi"/>
      <w:b/>
      <w:sz w:val="24"/>
      <w:u w:val="wave"/>
    </w:rPr>
  </w:style>
  <w:style w:type="paragraph" w:styleId="Titre4">
    <w:name w:val="heading 4"/>
    <w:aliases w:val="Alineas"/>
    <w:basedOn w:val="Normal"/>
    <w:next w:val="Normal"/>
    <w:link w:val="Titre4Car"/>
    <w:uiPriority w:val="9"/>
    <w:unhideWhenUsed/>
    <w:qFormat/>
    <w:rsid w:val="003A799D"/>
    <w:pPr>
      <w:numPr>
        <w:numId w:val="3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"/>
    <w:basedOn w:val="Normal"/>
    <w:next w:val="Normal"/>
    <w:link w:val="Titre5Car"/>
    <w:qFormat/>
    <w:rsid w:val="003A799D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3A799D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63ED1"/>
    <w:pPr>
      <w:shd w:val="clear" w:color="auto" w:fill="D9D9D9" w:themeFill="background1" w:themeFillShade="D9"/>
      <w:outlineLvl w:val="6"/>
    </w:pPr>
    <w:rPr>
      <w:rFonts w:eastAsiaTheme="minorEastAsia" w:cstheme="minorBidi"/>
      <w:b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3A799D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3A799D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3A799D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3A799D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3A799D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semiHidden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3A799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3A799D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3A799D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3A799D"/>
    <w:pPr>
      <w:spacing w:after="4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ransparent12">
    <w:name w:val="transparent 12"/>
    <w:basedOn w:val="Normal"/>
    <w:link w:val="transparent12CarCar"/>
    <w:rsid w:val="003A799D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3A799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3A799D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3A799D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3A799D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3A799D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3A799D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3A799D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3A799D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3A799D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3A799D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"/>
    <w:basedOn w:val="Policepardfaut"/>
    <w:link w:val="Titre5"/>
    <w:rsid w:val="003A799D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3A799D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3A799D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3A799D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3A799D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3A799D"/>
    <w:rPr>
      <w:position w:val="-14"/>
    </w:rPr>
  </w:style>
  <w:style w:type="paragraph" w:styleId="Paragraphedeliste">
    <w:name w:val="List Paragraph"/>
    <w:basedOn w:val="Normal"/>
    <w:uiPriority w:val="34"/>
    <w:qFormat/>
    <w:rsid w:val="00094908"/>
    <w:pPr>
      <w:ind w:left="720"/>
      <w:contextualSpacing/>
    </w:pPr>
  </w:style>
  <w:style w:type="character" w:customStyle="1" w:styleId="Titre1Car">
    <w:name w:val="Titre 1 Car"/>
    <w:aliases w:val="Chapitre Car"/>
    <w:basedOn w:val="Policepardfaut"/>
    <w:link w:val="Titre1"/>
    <w:uiPriority w:val="9"/>
    <w:rsid w:val="003A799D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02694D"/>
    <w:rPr>
      <w:rFonts w:ascii="Calibri" w:hAnsi="Calibri"/>
      <w:b/>
      <w:smallCaps/>
      <w:sz w:val="28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3A799D"/>
    <w:rPr>
      <w:rFonts w:ascii="Calibri" w:eastAsiaTheme="minorHAnsi" w:hAnsi="Calibri"/>
      <w:b/>
      <w:sz w:val="24"/>
      <w:u w:val="wave"/>
      <w:lang w:eastAsia="en-US"/>
    </w:rPr>
  </w:style>
  <w:style w:type="character" w:customStyle="1" w:styleId="Titre4Car">
    <w:name w:val="Titre 4 Car"/>
    <w:aliases w:val="Alineas Car"/>
    <w:basedOn w:val="Policepardfaut"/>
    <w:link w:val="Titre4"/>
    <w:uiPriority w:val="9"/>
    <w:rsid w:val="003A799D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3A799D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63ED1"/>
    <w:rPr>
      <w:rFonts w:ascii="Calibri" w:eastAsiaTheme="minorEastAsia" w:hAnsi="Calibri" w:cstheme="minorBidi"/>
      <w:b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3A799D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3A799D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3A799D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3A799D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3A799D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3A799D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02694D"/>
    <w:pPr>
      <w:pBdr>
        <w:bottom w:val="single" w:sz="4" w:space="1" w:color="auto"/>
      </w:pBdr>
      <w:ind w:left="360" w:hanging="360"/>
      <w:outlineLvl w:val="3"/>
    </w:pPr>
    <w:rPr>
      <w:rFonts w:cs="Calibri"/>
      <w:b/>
      <w:i/>
    </w:rPr>
  </w:style>
  <w:style w:type="paragraph" w:customStyle="1" w:styleId="Sous-paragra">
    <w:name w:val="Sous-paragra"/>
    <w:basedOn w:val="Normal"/>
    <w:next w:val="Normal"/>
    <w:qFormat/>
    <w:rsid w:val="003A799D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3A799D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3A799D"/>
    <w:pPr>
      <w:numPr>
        <w:numId w:val="8"/>
      </w:numPr>
      <w:outlineLvl w:val="8"/>
    </w:pPr>
    <w:rPr>
      <w:smallCaps w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F669B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"/>
    <w:basedOn w:val="Sous-Titre"/>
    <w:next w:val="Normal"/>
    <w:link w:val="Titre1Car"/>
    <w:uiPriority w:val="9"/>
    <w:qFormat/>
    <w:rsid w:val="003A799D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02694D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mallCaps/>
      <w:sz w:val="28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3A799D"/>
    <w:pPr>
      <w:numPr>
        <w:numId w:val="6"/>
      </w:numPr>
      <w:spacing w:after="120"/>
      <w:outlineLvl w:val="2"/>
    </w:pPr>
    <w:rPr>
      <w:rFonts w:eastAsiaTheme="minorHAnsi"/>
      <w:b/>
      <w:sz w:val="24"/>
      <w:u w:val="wave"/>
    </w:rPr>
  </w:style>
  <w:style w:type="paragraph" w:styleId="Titre4">
    <w:name w:val="heading 4"/>
    <w:aliases w:val="Alineas"/>
    <w:basedOn w:val="Normal"/>
    <w:next w:val="Normal"/>
    <w:link w:val="Titre4Car"/>
    <w:uiPriority w:val="9"/>
    <w:unhideWhenUsed/>
    <w:qFormat/>
    <w:rsid w:val="003A799D"/>
    <w:pPr>
      <w:numPr>
        <w:numId w:val="3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"/>
    <w:basedOn w:val="Normal"/>
    <w:next w:val="Normal"/>
    <w:link w:val="Titre5Car"/>
    <w:qFormat/>
    <w:rsid w:val="003A799D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3A799D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63ED1"/>
    <w:pPr>
      <w:shd w:val="clear" w:color="auto" w:fill="D9D9D9" w:themeFill="background1" w:themeFillShade="D9"/>
      <w:outlineLvl w:val="6"/>
    </w:pPr>
    <w:rPr>
      <w:rFonts w:eastAsiaTheme="minorEastAsia" w:cstheme="minorBidi"/>
      <w:b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3A799D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3A799D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3A799D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3A799D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3A799D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semiHidden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3A799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3A799D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3A799D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3A799D"/>
    <w:pPr>
      <w:spacing w:after="4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ransparent12">
    <w:name w:val="transparent 12"/>
    <w:basedOn w:val="Normal"/>
    <w:link w:val="transparent12CarCar"/>
    <w:rsid w:val="003A799D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3A799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3A799D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3A799D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3A799D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3A799D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3A799D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3A799D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3A799D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3A799D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3A799D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"/>
    <w:basedOn w:val="Policepardfaut"/>
    <w:link w:val="Titre5"/>
    <w:rsid w:val="003A799D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3A799D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3A799D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3A799D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3A799D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3A799D"/>
    <w:rPr>
      <w:position w:val="-14"/>
    </w:rPr>
  </w:style>
  <w:style w:type="paragraph" w:styleId="Paragraphedeliste">
    <w:name w:val="List Paragraph"/>
    <w:basedOn w:val="Normal"/>
    <w:uiPriority w:val="34"/>
    <w:qFormat/>
    <w:rsid w:val="00094908"/>
    <w:pPr>
      <w:ind w:left="720"/>
      <w:contextualSpacing/>
    </w:pPr>
  </w:style>
  <w:style w:type="character" w:customStyle="1" w:styleId="Titre1Car">
    <w:name w:val="Titre 1 Car"/>
    <w:aliases w:val="Chapitre Car"/>
    <w:basedOn w:val="Policepardfaut"/>
    <w:link w:val="Titre1"/>
    <w:uiPriority w:val="9"/>
    <w:rsid w:val="003A799D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02694D"/>
    <w:rPr>
      <w:rFonts w:ascii="Calibri" w:hAnsi="Calibri"/>
      <w:b/>
      <w:smallCaps/>
      <w:sz w:val="28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3A799D"/>
    <w:rPr>
      <w:rFonts w:ascii="Calibri" w:eastAsiaTheme="minorHAnsi" w:hAnsi="Calibri"/>
      <w:b/>
      <w:sz w:val="24"/>
      <w:u w:val="wave"/>
      <w:lang w:eastAsia="en-US"/>
    </w:rPr>
  </w:style>
  <w:style w:type="character" w:customStyle="1" w:styleId="Titre4Car">
    <w:name w:val="Titre 4 Car"/>
    <w:aliases w:val="Alineas Car"/>
    <w:basedOn w:val="Policepardfaut"/>
    <w:link w:val="Titre4"/>
    <w:uiPriority w:val="9"/>
    <w:rsid w:val="003A799D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3A799D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63ED1"/>
    <w:rPr>
      <w:rFonts w:ascii="Calibri" w:eastAsiaTheme="minorEastAsia" w:hAnsi="Calibri" w:cstheme="minorBidi"/>
      <w:b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3A799D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3A799D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3A799D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3A799D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3A799D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3A799D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02694D"/>
    <w:pPr>
      <w:pBdr>
        <w:bottom w:val="single" w:sz="4" w:space="1" w:color="auto"/>
      </w:pBdr>
      <w:ind w:left="360" w:hanging="360"/>
      <w:outlineLvl w:val="3"/>
    </w:pPr>
    <w:rPr>
      <w:rFonts w:cs="Calibri"/>
      <w:b/>
      <w:i/>
    </w:rPr>
  </w:style>
  <w:style w:type="paragraph" w:customStyle="1" w:styleId="Sous-paragra">
    <w:name w:val="Sous-paragra"/>
    <w:basedOn w:val="Normal"/>
    <w:next w:val="Normal"/>
    <w:qFormat/>
    <w:rsid w:val="003A799D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3A799D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3A799D"/>
    <w:pPr>
      <w:numPr>
        <w:numId w:val="8"/>
      </w:numPr>
      <w:outlineLvl w:val="8"/>
    </w:pPr>
    <w:rPr>
      <w:smallCap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3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emf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D6F6C6-EAB3-4618-BEBD-83E766384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New-STD-2013</Template>
  <TotalTime>1865</TotalTime>
  <Pages>4</Pages>
  <Words>478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3101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Xavier Pessoles</dc:creator>
  <cp:lastModifiedBy>Xavier Pessoles</cp:lastModifiedBy>
  <cp:revision>247</cp:revision>
  <cp:lastPrinted>2015-06-08T12:46:00Z</cp:lastPrinted>
  <dcterms:created xsi:type="dcterms:W3CDTF">2013-09-19T16:52:00Z</dcterms:created>
  <dcterms:modified xsi:type="dcterms:W3CDTF">2015-06-08T13:11:00Z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